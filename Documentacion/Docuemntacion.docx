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A08" w:rsidRDefault="00943A08" w:rsidP="00943A08">
      <w:pPr>
        <w:pStyle w:val="Ttulo"/>
        <w:jc w:val="center"/>
        <w:rPr>
          <w:rFonts w:ascii="Times New Roman" w:hAnsi="Times New Roman" w:cs="Times New Roman"/>
          <w:noProof/>
          <w:color w:val="B01513"/>
          <w:lang w:val="es-ES"/>
        </w:rPr>
      </w:pPr>
      <w:r>
        <w:rPr>
          <w:rFonts w:ascii="Times New Roman" w:hAnsi="Times New Roman" w:cs="Times New Roman"/>
          <w:noProof/>
          <w:color w:val="B01513"/>
          <w:lang w:val="es-ES"/>
        </w:rPr>
        <w:t>Proyecto</w:t>
      </w:r>
      <w:r w:rsidR="00A774F1">
        <w:rPr>
          <w:rFonts w:ascii="Times New Roman" w:hAnsi="Times New Roman" w:cs="Times New Roman"/>
          <w:noProof/>
          <w:color w:val="B01513"/>
          <w:lang w:val="es-ES"/>
        </w:rPr>
        <w:t xml:space="preserve"> Final</w:t>
      </w:r>
    </w:p>
    <w:p w:rsidR="00943A08" w:rsidRDefault="00A774F1" w:rsidP="00943A08">
      <w:pPr>
        <w:pStyle w:val="Ttulo"/>
        <w:jc w:val="center"/>
        <w:rPr>
          <w:rFonts w:ascii="Times New Roman" w:hAnsi="Times New Roman" w:cs="Times New Roman"/>
          <w:noProof/>
          <w:color w:val="B01513"/>
          <w:lang w:val="es-ES"/>
        </w:rPr>
      </w:pPr>
      <w:r>
        <w:rPr>
          <w:rFonts w:ascii="Times New Roman" w:hAnsi="Times New Roman" w:cs="Times New Roman"/>
          <w:noProof/>
          <w:color w:val="B01513"/>
          <w:lang w:val="es-ES"/>
        </w:rPr>
        <w:t xml:space="preserve"> </w:t>
      </w:r>
      <w:r w:rsidRPr="00943A08">
        <w:rPr>
          <w:rFonts w:ascii="Times New Roman" w:hAnsi="Times New Roman" w:cs="Times New Roman"/>
          <w:noProof/>
          <w:color w:val="B01513"/>
          <w:lang w:val="es-ES"/>
        </w:rPr>
        <w:t>ProgramacionWeb</w:t>
      </w:r>
      <w:r>
        <w:rPr>
          <w:rFonts w:ascii="Times New Roman" w:hAnsi="Times New Roman" w:cs="Times New Roman"/>
          <w:noProof/>
          <w:color w:val="B01513"/>
          <w:lang w:val="es-ES"/>
        </w:rPr>
        <w:t xml:space="preserve"> 1 </w:t>
      </w:r>
    </w:p>
    <w:p w:rsidR="00943A08" w:rsidRDefault="00943A08" w:rsidP="00943A08">
      <w:pPr>
        <w:pStyle w:val="Ttulo"/>
        <w:jc w:val="center"/>
        <w:rPr>
          <w:rFonts w:ascii="Times New Roman" w:hAnsi="Times New Roman" w:cs="Times New Roman"/>
          <w:noProof/>
          <w:color w:val="B01513"/>
          <w:lang w:val="es-ES"/>
        </w:rPr>
      </w:pPr>
      <w:r>
        <w:rPr>
          <w:rFonts w:ascii="Times New Roman" w:hAnsi="Times New Roman" w:cs="Times New Roman"/>
          <w:noProof/>
          <w:color w:val="B01513"/>
          <w:lang w:val="es-ES"/>
        </w:rPr>
        <w:t>y</w:t>
      </w:r>
    </w:p>
    <w:p w:rsidR="00827275" w:rsidRPr="00A774F1" w:rsidRDefault="00A774F1" w:rsidP="00943A08">
      <w:pPr>
        <w:pStyle w:val="Ttulo"/>
        <w:jc w:val="center"/>
        <w:rPr>
          <w:rFonts w:ascii="Times New Roman" w:hAnsi="Times New Roman" w:cs="Times New Roman"/>
          <w:noProof/>
          <w:lang w:val="es-ES"/>
        </w:rPr>
      </w:pPr>
      <w:r>
        <w:rPr>
          <w:rFonts w:ascii="Times New Roman" w:hAnsi="Times New Roman" w:cs="Times New Roman"/>
          <w:noProof/>
          <w:color w:val="B01513"/>
          <w:lang w:val="es-ES"/>
        </w:rPr>
        <w:t xml:space="preserve"> Bases de datos</w:t>
      </w:r>
    </w:p>
    <w:p w:rsidR="00827275" w:rsidRPr="00943A08" w:rsidRDefault="00943A08">
      <w:pPr>
        <w:pStyle w:val="Ttulo1"/>
        <w:rPr>
          <w:rFonts w:ascii="Times New Roman" w:hAnsi="Times New Roman" w:cs="Times New Roman"/>
          <w:noProof/>
          <w:sz w:val="48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 xml:space="preserve">Una breve </w:t>
      </w:r>
      <w:r w:rsidR="00A774F1" w:rsidRPr="00943A08"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>Introduccion</w:t>
      </w: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 xml:space="preserve"> al documento</w:t>
      </w:r>
    </w:p>
    <w:p w:rsidR="00891688" w:rsidRDefault="00AF1A28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El siguiente trabajo </w:t>
      </w:r>
      <w:r w:rsidR="00B31064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expone </w:t>
      </w:r>
      <w:r w:rsidR="005D041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la solucion a un problema</w:t>
      </w:r>
      <w:r w:rsidR="00CC57B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en concreto</w:t>
      </w:r>
      <w:r w:rsidR="005D041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con el uso de los conocimientos</w:t>
      </w:r>
      <w:r w:rsidR="00B31064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</w:t>
      </w:r>
      <w:r w:rsidR="00CC57B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adquiridos </w:t>
      </w:r>
      <w:r w:rsidR="00B31064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durante  el semestre en las ma</w:t>
      </w:r>
      <w:r w:rsidR="005D041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terias de Programacion 1 y Base</w:t>
      </w:r>
      <w:r w:rsidR="00B31064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de datos</w:t>
      </w:r>
      <w:r w:rsidR="00CC57B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.</w:t>
      </w:r>
      <w:r w:rsidR="00891688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Este documento tiene la funcion de respaldar todas las acciones durante la elaboracion del producto final. </w:t>
      </w:r>
    </w:p>
    <w:p w:rsidR="0038703A" w:rsidRDefault="0038703A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B31064" w:rsidRDefault="00891688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38703A">
        <w:rPr>
          <w:rFonts w:ascii="Times New Roman" w:hAnsi="Times New Roman" w:cs="Times New Roman"/>
          <w:noProof/>
          <w:spacing w:val="20"/>
          <w:sz w:val="24"/>
          <w:szCs w:val="24"/>
          <w:highlight w:val="yellow"/>
          <w:lang w:val="es-ES"/>
        </w:rPr>
        <w:t>El trabajo realizado  y el docuemento son con fines meramente educacionales y se prohibe su uso para fines comerciales.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</w:t>
      </w:r>
      <w:r w:rsidR="00CC57B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</w:t>
      </w:r>
    </w:p>
    <w:p w:rsidR="0038703A" w:rsidRDefault="0038703A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943A08" w:rsidRPr="00943A08" w:rsidRDefault="00943A08" w:rsidP="00943A08">
      <w:pPr>
        <w:pStyle w:val="Ttulo1"/>
        <w:rPr>
          <w:rFonts w:ascii="Times New Roman" w:hAnsi="Times New Roman" w:cs="Times New Roman"/>
          <w:noProof/>
          <w:sz w:val="48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>El problema a resolver</w:t>
      </w:r>
    </w:p>
    <w:p w:rsidR="0038703A" w:rsidRDefault="00943A08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El problema que se tiene que resolver de una manera que sat</w:t>
      </w:r>
      <w:r w:rsidR="0038703A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isfaga todas las necesidades es:</w:t>
      </w:r>
    </w:p>
    <w:p w:rsidR="0038703A" w:rsidRDefault="00943A08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“Hacer una pagina que contenga usuarios,  los usuarios  deberan de iniciar session para acceder al contenido de la pagina.</w:t>
      </w:r>
    </w:p>
    <w:p w:rsidR="00943A08" w:rsidRDefault="00943A08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El contenido del website debera ser dinamico  y el contenido de los elementos  de cada pagina sera determinado</w:t>
      </w:r>
      <w:r w:rsidR="0038703A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por una base de datos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” </w:t>
      </w:r>
    </w:p>
    <w:p w:rsidR="0038703A" w:rsidRDefault="0038703A" w:rsidP="0038703A">
      <w:pPr>
        <w:pStyle w:val="Ttulo1"/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</w:p>
    <w:p w:rsidR="0038703A" w:rsidRDefault="0038703A" w:rsidP="0038703A">
      <w:pPr>
        <w:pStyle w:val="Ttulo1"/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>Analizando la problemática</w:t>
      </w:r>
    </w:p>
    <w:p w:rsidR="007A04A0" w:rsidRDefault="0038703A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El problema </w:t>
      </w:r>
      <w:r w:rsid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es muy claro y especifico 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“una pagina que contenga usuarios”, “iniciar session para acceder”</w:t>
      </w:r>
      <w:r w:rsid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, </w:t>
      </w:r>
      <w:r w:rsidR="007A04A0" w:rsidRP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</w:t>
      </w:r>
      <w:r w:rsid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“contenido del website debera ser dinamico”,</w:t>
      </w:r>
      <w:r w:rsidR="007A04A0" w:rsidRP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</w:t>
      </w:r>
      <w:r w:rsid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“el contenido de los elementos sera determinado por una base de datos.”</w:t>
      </w:r>
    </w:p>
    <w:p w:rsidR="00B31064" w:rsidRDefault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En otras palabras seria : “Crear una pagina web dinamica  , que el contenido de la pagina sea dependiendo los datos de una base de datos  y  el contenido de la pagina solo lo podran ver los usuarios registrados.”</w:t>
      </w:r>
    </w:p>
    <w:p w:rsidR="007A04A0" w:rsidRDefault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7A04A0" w:rsidRDefault="007A04A0" w:rsidP="007A04A0">
      <w:pPr>
        <w:pStyle w:val="Ttulo1"/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>Herramientas a usar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7A04A0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Editor de T</w:t>
      </w:r>
      <w:r w:rsid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exto/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C</w:t>
      </w:r>
      <w:r w:rsidR="007A04A0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odigo:Visual Studio Code 2017</w:t>
      </w:r>
    </w:p>
    <w:p w:rsidR="007A04A0" w:rsidRDefault="007A04A0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Editor de </w:t>
      </w:r>
      <w:r w:rsidR="001273C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G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raficos </w:t>
      </w:r>
      <w:r w:rsidR="001273C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R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asterizados: Photoshop CSS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Entorno de Desarrollo web : WampServer</w:t>
      </w:r>
    </w:p>
    <w:p w:rsidR="007A04A0" w:rsidRDefault="007A04A0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Systema de </w:t>
      </w:r>
      <w:r w:rsidR="001273C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G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estion de </w:t>
      </w:r>
      <w:r w:rsidR="001273C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B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ases de </w:t>
      </w:r>
      <w:r w:rsidR="001273C3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D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atos: MySQL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Lenguaje Principal de Programacion : PHP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Lenguaje de Marcado : HTML5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Dentro de el editor de Texto/Codigo “Visual Studio Code” sera el corazon de el proyecto , donde se realizara casi todas las tareas</w:t>
      </w:r>
      <w:r w:rsidR="00E9651D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como</w:t>
      </w:r>
      <w:r w:rsidR="00E9651D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…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la  programacion o </w:t>
      </w:r>
      <w:r w:rsidR="00E9651D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el 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etiquetado, ya que ese editor es muy versatil y permite hacer tantas cosas como sea posible al editor. 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Dentro de el editor de Graficos “Photoshop” se realizaran tareas sensillas de edicion de imágenes , converciones a formatos optimizados para tecnologias web, etc…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lastRenderedPageBreak/>
        <w:t xml:space="preserve">Dentro de nuestro entorno de desarrollo web “WampServer” el cual nos permite simular un servidor </w:t>
      </w:r>
      <w:r w:rsidR="00E9651D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en el cual 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realizaremos las pruebas pertinentes del proyecto y donde veremos el resultado final gracias a esta poderosa herramienta de desarrollo web. </w:t>
      </w:r>
    </w:p>
    <w:p w:rsidR="00E9651D" w:rsidRDefault="00E9651D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E9651D" w:rsidRDefault="00E9651D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El sistema de base de datos a usar sera MySQL  por  varias razones  como el echo que es de codigo abierto y no se nesecita ningun tipo de licencia para operarlo o por el echo de que es el sistema  de gestion de base de datos con  amplia documentacion y sin mencionar que es la mas accesible.</w:t>
      </w:r>
    </w:p>
    <w:p w:rsidR="00E9651D" w:rsidRDefault="00E9651D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E9651D" w:rsidRDefault="00E9651D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E9651D" w:rsidRDefault="00E9651D" w:rsidP="00E9651D">
      <w:pPr>
        <w:pStyle w:val="Ttulo1"/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>Diagramacion de la base de datos</w:t>
      </w:r>
    </w:p>
    <w:p w:rsidR="00E9651D" w:rsidRDefault="00E9651D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E9651D" w:rsidRDefault="00E9651D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La diagramacion de base de datos usaremos las referencias de un </w:t>
      </w:r>
      <w:r w:rsidR="0028009C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servicio en linea llamado : “MindMeister”.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La url de donde estar alojado el diagrama para su mejor comprencion es :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“</w:t>
      </w:r>
      <w:hyperlink r:id="rId10" w:history="1">
        <w:r w:rsidRPr="009E0CA2">
          <w:rPr>
            <w:rStyle w:val="Hipervnculo"/>
            <w:rFonts w:ascii="Times New Roman" w:hAnsi="Times New Roman" w:cs="Times New Roman"/>
            <w:noProof/>
            <w:spacing w:val="20"/>
            <w:sz w:val="24"/>
            <w:szCs w:val="24"/>
            <w:lang w:val="es-ES"/>
          </w:rPr>
          <w:t>https://mm.tt/924328876?t=H6RnfaaryK</w:t>
        </w:r>
      </w:hyperlink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”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br/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Señalisacion :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La señal de un marcador(Correcto</w:t>
      </w:r>
      <w:r>
        <w:rPr>
          <w:rFonts w:ascii="Times New Roman" w:hAnsi="Times New Roman" w:cs="Times New Roman" w:hint="eastAsia"/>
          <w:noProof/>
          <w:spacing w:val="20"/>
          <w:sz w:val="24"/>
          <w:szCs w:val="24"/>
          <w:lang w:val="es-ES"/>
        </w:rPr>
        <w:t>|Check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) es una Entidad.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La se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 xml:space="preserve">ñal de una estrella indica una relacion y el texto es el tipo de relacion que tiene. 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>La señal de  un numero “1” indica que dentro de la entidad correspondiente ese atributo es el identificador unico.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>La señal de un numero “2” indica que dentro de la entidad correspondiente ese atributo es el identificador foraneo.(Hace referencia a un identificador unico de otra entidad).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lastRenderedPageBreak/>
        <w:t xml:space="preserve">La señal de precaucion indica que son relaciones que posiblemente puedan cambiar … digamos que no son permanentes  y conforme la elaboracion del proyecto pueden definirse como estaticas o puede que cambien de valor. </w:t>
      </w:r>
    </w:p>
    <w:p w:rsidR="00890135" w:rsidRPr="0028009C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890135" w:rsidRDefault="0028009C" w:rsidP="00E9651D">
      <w:pP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</w:pPr>
      <w:r w:rsidRPr="00890135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La tabla de usuario con su relacion con la tabla de Contraseñas</w:t>
      </w:r>
      <w:r w:rsidR="00890135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:</w:t>
      </w:r>
    </w:p>
    <w:p w:rsidR="00890135" w:rsidRDefault="00890135" w:rsidP="00E9651D">
      <w:pP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</w:pPr>
    </w:p>
    <w:p w:rsidR="0028009C" w:rsidRDefault="0028009C" w:rsidP="00E9651D">
      <w:pP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14191F6C" wp14:editId="171478D6">
            <wp:extent cx="5410200" cy="3286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Esta tabla nos indica que un usuario registrado  con  x numero de caracterizticas puede o no tener multiples contraseñas y que estas contraseñas solo podran corresponder a un usuario pero sin embargo esa contraseña no es monopolizada por un usuario , puede llegar el caso en el que 2 usuarios tengan 2 contraselas diferentes pero! Con el mismo valor dentro de las contraseñas. </w:t>
      </w: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890135" w:rsidRDefault="00890135" w:rsidP="00890135">
      <w:pP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</w:pPr>
      <w:r w:rsidRPr="00890135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 xml:space="preserve">La tabla de </w:t>
      </w:r>
      <w: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paginas</w:t>
      </w:r>
      <w:r w:rsidRPr="00890135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 xml:space="preserve"> con su</w:t>
      </w:r>
      <w: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s</w:t>
      </w:r>
      <w:r w:rsidRPr="00890135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 xml:space="preserve"> relacion</w:t>
      </w:r>
      <w: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es</w:t>
      </w:r>
      <w:r w:rsidRPr="00890135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 xml:space="preserve"> con la tabla de </w:t>
      </w:r>
      <w: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Contenido y de Galeria:</w:t>
      </w:r>
    </w:p>
    <w:p w:rsidR="00890135" w:rsidRDefault="00890135" w:rsidP="00890135">
      <w:pPr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</w:pPr>
      <w:bookmarkStart w:id="0" w:name="_GoBack"/>
      <w:r>
        <w:rPr>
          <w:noProof/>
        </w:rPr>
        <w:drawing>
          <wp:inline distT="0" distB="0" distL="0" distR="0" wp14:anchorId="274C5EE7" wp14:editId="6513427F">
            <wp:extent cx="5257800" cy="5248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890135" w:rsidRDefault="00890135" w:rsidP="00890135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Esta tabla de paginas nos hace referencia a el numero de pagina  y el titulo de la pagina. </w:t>
      </w:r>
    </w:p>
    <w:p w:rsidR="00890135" w:rsidRDefault="00890135" w:rsidP="00890135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Mientras que la relacion de Paginas</w:t>
      </w:r>
      <w:r w:rsidRPr="00890135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sym w:font="Wingdings" w:char="F0E0"/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Galeria  nos indica que  en “X” pagina existen “Y” cantidad de imágenes acomodadas  como galeria o pertenecientes a galeria.</w:t>
      </w:r>
    </w:p>
    <w:p w:rsidR="00890135" w:rsidRPr="00890135" w:rsidRDefault="00890135" w:rsidP="00890135">
      <w:pPr>
        <w:rPr>
          <w:rFonts w:ascii="Times New Roman" w:hAnsi="Times New Roman" w:cs="Times New Roman" w:hint="eastAsia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lastRenderedPageBreak/>
        <w:t>Y por ultimo la relacion de la Paginas</w:t>
      </w:r>
      <w:r w:rsidRPr="00890135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sym w:font="Wingdings" w:char="F0E0"/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Contenido nos indica que  para una pagina “X” debe de corresponderle un contenido “Y”</w:t>
      </w:r>
      <w:r w:rsidR="00A4222A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y solo un contenido. 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28009C" w:rsidRPr="00A4222A" w:rsidRDefault="0028009C" w:rsidP="00E9651D">
      <w:pPr>
        <w:rPr>
          <w:rFonts w:ascii="Times New Roman" w:hAnsi="Times New Roman" w:cs="Times New Roman"/>
          <w:b/>
          <w:noProof/>
          <w:spacing w:val="20"/>
          <w:sz w:val="28"/>
          <w:szCs w:val="28"/>
          <w:lang w:val="es-419"/>
        </w:rPr>
      </w:pPr>
      <w:r w:rsidRPr="00A4222A">
        <w:rPr>
          <w:rFonts w:ascii="Times New Roman" w:hAnsi="Times New Roman" w:cs="Times New Roman"/>
          <w:b/>
          <w:noProof/>
          <w:spacing w:val="20"/>
          <w:sz w:val="28"/>
          <w:szCs w:val="28"/>
          <w:lang w:val="es-ES"/>
        </w:rPr>
        <w:t>El dise</w:t>
      </w:r>
      <w:r w:rsidR="00A4222A">
        <w:rPr>
          <w:rFonts w:ascii="Times New Roman" w:hAnsi="Times New Roman" w:cs="Times New Roman"/>
          <w:b/>
          <w:noProof/>
          <w:spacing w:val="20"/>
          <w:sz w:val="28"/>
          <w:szCs w:val="28"/>
          <w:lang w:val="es-419"/>
        </w:rPr>
        <w:t>ño de la base de datos completa:</w:t>
      </w:r>
    </w:p>
    <w:p w:rsidR="0028009C" w:rsidRDefault="0028009C" w:rsidP="00E9651D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17443DE" wp14:editId="2ABFC7B4">
            <wp:extent cx="5943600" cy="2402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1D" w:rsidRDefault="00E9651D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Sorendentemente la base de datos solo contiene 5 Entidades y 3 Relaciones.</w:t>
      </w: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En mi no experta opinion  y puede que erronea : es una base de datos sensilla pero muy optima para este caso en particular.  </w:t>
      </w:r>
    </w:p>
    <w:p w:rsidR="00E9651D" w:rsidRDefault="00E9651D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Talvez durante el desarrollo pueda encontrar maneras de optimizar mas el flujo de datos, pero por el momento es con lo que trabajaremos.</w:t>
      </w: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Anotaciones:  --Por el momento ninguna-- </w:t>
      </w:r>
    </w:p>
    <w:p w:rsidR="001273C3" w:rsidRDefault="001273C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4222A" w:rsidRDefault="00A4222A" w:rsidP="00A4222A">
      <w:pPr>
        <w:pStyle w:val="Ttulo1"/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lastRenderedPageBreak/>
        <w:t xml:space="preserve">Diagrama de flujo  Estructuracion Web </w:t>
      </w:r>
    </w:p>
    <w:p w:rsidR="00F160A4" w:rsidRPr="00F160A4" w:rsidRDefault="00F160A4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160A4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Recurso online en : “https://mm.tt/920122613?t=I1KUthXoEp”</w:t>
      </w:r>
    </w:p>
    <w:p w:rsidR="00A4222A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160A4">
        <w:rPr>
          <w:rFonts w:ascii="Times New Roman" w:hAnsi="Times New Roman" w:cs="Times New Roman"/>
          <w:b/>
          <w:noProof/>
          <w:spacing w:val="20"/>
          <w:sz w:val="32"/>
          <w:szCs w:val="32"/>
          <w:lang w:val="es-ES"/>
        </w:rPr>
        <w:t>Simbologia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: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Bandera verde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: inicio de el flujo.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Bandera roja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: Fin del flujo.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Estrella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: Conexión a la base de datos | Elemento clave en la creacion de la pagina. 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Simbolo de advertencia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: Posible existencia de datos.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160A4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Simbolo de repeticion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: indica que los datos obtenidos por el usuario se </w:t>
      </w:r>
      <w:r w:rsidR="00F160A4"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estaran enviando al mismo archivo y en el caso que la validacion en algun punto sea erronea entonces los volvera a pedir hasta que sean validos , comparables y correctos.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Simbolo de palomita verde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: credenciales y/o datos comparables con la base de datos correctos y continua el flujo de datos. 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Simbolo de cruz roja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: por algun motivo las credenciales y/o los datos comparables con la base de datos son erroneos y no puede continuar el flujo hasta que sean  validos , comparables y correctos. 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Simbolo de foco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: Redireccion hacia  dicha pagina y/o estado</w:t>
      </w: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 w:rsidRPr="00AC08BA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Primero debemos de  pensar una manera en la que podamos interactuar con el usuario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. 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AC3F882" wp14:editId="614CA636">
            <wp:extent cx="2408532" cy="106025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3385" cy="107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A4" w:rsidRDefault="00F160A4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C08BA" w:rsidRPr="00AC08BA" w:rsidRDefault="00AC08BA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 w:rsidRPr="00AC08BA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Asi podremos obtener datos del usuario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2A0D5A5" wp14:editId="1D3C0B3D">
            <wp:extent cx="5943600" cy="12458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BA" w:rsidRPr="00AC08BA" w:rsidRDefault="00AC08BA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 w:rsidRPr="00AC08BA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 xml:space="preserve">Deberemos no suponer que  hay usuarios normales.  Hay que proteger nuestra base de datos  y asi mismo el codigo de fallos , errores , inconsistencias. 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DC1B564" wp14:editId="7D001C8B">
            <wp:extent cx="5943600" cy="11379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En caso que el usuario proporcione datos diferentes a sus credenciales… entonces lo redirecionaremos al inicio de session. 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Anotaciones: Podriamos poner  un boton de recuperar cuenta etc…  si es que queda tiempo. 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</w:p>
    <w:p w:rsidR="00AC08BA" w:rsidRPr="00AC08BA" w:rsidRDefault="00AC08BA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 w:rsidRPr="00AC08BA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lastRenderedPageBreak/>
        <w:t>Suponemos que el usuario ingreso correctamente a su cuenta y esta iniciado su session correctamente … entonces deberemos de preguntar a la base de datos cual es la pagina principal a mostrar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1C49A4" wp14:editId="339B8669">
            <wp:extent cx="5848350" cy="1771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Boton en cualquier momento podemos salir de nuestra session. (Suponemos que el usuario desea salir de la pagina y no quisiera que nadie use su cuenta mientras el no esta)</w:t>
      </w:r>
    </w:p>
    <w:p w:rsidR="00AC08BA" w:rsidRDefault="00AC08BA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C08BA" w:rsidRDefault="00FA7A37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 w:rsidRPr="00FA7A37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Preguntamos a la base de datos si la pagina a cargar que tipo de contenido tiene y si tiene imágenes de la galeria o no.</w:t>
      </w:r>
    </w:p>
    <w:p w:rsidR="00FA7A37" w:rsidRDefault="00FA7A37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242576D" wp14:editId="1FDAB309">
            <wp:extent cx="3982969" cy="1594039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402" cy="160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En el caso que no exista imágenes o alguna este corrompida entonces deberemos de dirijirlo a la seccion de errores.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En el caso que no existan datos en el contenido tambien deberemos de enviarlo a la seccion de errores.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Si todo sale como deberia entonces  los datos y las imágenes de la galeria las mostraremos. </w:t>
      </w:r>
    </w:p>
    <w:p w:rsidR="00FA7A37" w:rsidRDefault="00FA7A37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F160A4" w:rsidRDefault="00F160A4" w:rsidP="00F160A4">
      <w:pPr>
        <w:pStyle w:val="Ttulo1"/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  <w:r w:rsidRPr="006124FC">
        <w:rPr>
          <w:rFonts w:ascii="Times New Roman" w:hAnsi="Times New Roman" w:cs="Times New Roman"/>
          <w:noProof/>
          <w:sz w:val="48"/>
          <w:szCs w:val="48"/>
          <w:lang w:val="es-ES"/>
        </w:rPr>
        <w:lastRenderedPageBreak/>
        <w:t>Creacion</w:t>
      </w: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 xml:space="preserve"> de la base de datos </w:t>
      </w:r>
    </w:p>
    <w:p w:rsidR="006124FC" w:rsidRDefault="006124FC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 w:rsidRPr="006124FC">
        <w:rPr>
          <w:rFonts w:ascii="Times New Roman" w:hAnsi="Times New Roman" w:cs="Times New Roman"/>
          <w:noProof/>
          <w:color w:val="B01513" w:themeColor="accent1"/>
          <w:sz w:val="24"/>
          <w:szCs w:val="24"/>
          <w:lang w:val="es-ES"/>
        </w:rPr>
        <w:t>Sesión extra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>:  una explicacion rapida de el por que  la palabra reservada “LocalHost”</w:t>
      </w:r>
    </w:p>
    <w:p w:rsidR="006124FC" w:rsidRDefault="006124FC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El explorador web es como un interprete  realmente no entiende que no afueran de Direcciones de internet…  realmente cuando nos dirigimos a nuestro sitio habitual</w:t>
      </w:r>
    </w:p>
    <w:p w:rsidR="006124FC" w:rsidRDefault="006124FC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  ejemplo : “ </w:t>
      </w:r>
      <w:r w:rsidRPr="006124FC">
        <w:rPr>
          <w:rFonts w:ascii="Times New Roman" w:hAnsi="Times New Roman" w:cs="Times New Roman"/>
          <w:noProof/>
          <w:sz w:val="24"/>
          <w:szCs w:val="24"/>
          <w:lang w:val="es-ES"/>
        </w:rPr>
        <w:t>http://tachoo.xyz/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”  lo que estamos diciendole al explorador web es : “Por favor puedes ir a la direccion 185.28.21.205 y traeme toda la informacion que puedas obtener ”.</w:t>
      </w:r>
    </w:p>
    <w:p w:rsidR="006124FC" w:rsidRDefault="006124FC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6124FC" w:rsidRDefault="006124FC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Por lo cual  es dificil aprenderse esas direcciones  no lo creees? . por eso mismo  es que le dieron nombres o dominios , los cuales son  lo que conocemos como </w:t>
      </w:r>
      <w:hyperlink r:id="rId19" w:history="1">
        <w:r w:rsidRPr="009E0CA2">
          <w:rPr>
            <w:rStyle w:val="Hipervnculo"/>
            <w:rFonts w:ascii="Times New Roman" w:hAnsi="Times New Roman" w:cs="Times New Roman"/>
            <w:noProof/>
            <w:sz w:val="24"/>
            <w:szCs w:val="24"/>
            <w:lang w:val="es-ES"/>
          </w:rPr>
          <w:t>www.“Nombre.extencion</w:t>
        </w:r>
      </w:hyperlink>
      <w:r>
        <w:rPr>
          <w:rFonts w:ascii="Times New Roman" w:hAnsi="Times New Roman" w:cs="Times New Roman"/>
          <w:noProof/>
          <w:sz w:val="24"/>
          <w:szCs w:val="24"/>
          <w:lang w:val="es-ES"/>
        </w:rPr>
        <w:t>” . por ese motivo las paginas pu</w:t>
      </w:r>
      <w:r w:rsidR="00717DC1">
        <w:rPr>
          <w:rFonts w:ascii="Times New Roman" w:hAnsi="Times New Roman" w:cs="Times New Roman"/>
          <w:noProof/>
          <w:sz w:val="24"/>
          <w:szCs w:val="24"/>
          <w:lang w:val="es-ES"/>
        </w:rPr>
        <w:t>eden cambiar de nombre muchas veces  y conservar su “ip publica”.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 </w:t>
      </w:r>
    </w:p>
    <w:p w:rsidR="006124FC" w:rsidRDefault="006124FC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F160A4" w:rsidRDefault="00F160A4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Una vez ya instalada nuestra herramienta “WampServer” </w:t>
      </w:r>
      <w:r w:rsidR="00717DC1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que nos permitira emular un servidor localmente sin la necesidad de tantos conocimientos tecnicos sobre servidores , internet  etc… </w:t>
      </w:r>
    </w:p>
    <w:p w:rsidR="00717DC1" w:rsidRDefault="00717DC1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En nuestro navegador web preferido  en la direccion escribirmos : “</w:t>
      </w:r>
      <w:r w:rsidRPr="00717DC1">
        <w:rPr>
          <w:rFonts w:ascii="Times New Roman" w:hAnsi="Times New Roman" w:cs="Times New Roman"/>
          <w:noProof/>
          <w:sz w:val="24"/>
          <w:szCs w:val="24"/>
          <w:lang w:val="es-ES"/>
        </w:rPr>
        <w:t>http://127.0.0.1/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” o bien podemos escribir : “ </w:t>
      </w:r>
      <w:r w:rsidRPr="00717DC1">
        <w:rPr>
          <w:rFonts w:ascii="Times New Roman" w:hAnsi="Times New Roman" w:cs="Times New Roman"/>
          <w:noProof/>
          <w:sz w:val="24"/>
          <w:szCs w:val="24"/>
          <w:lang w:val="es-ES"/>
        </w:rPr>
        <w:t>http://localhost/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”  para acceder a la pagina de inicio de WampServer</w:t>
      </w:r>
    </w:p>
    <w:p w:rsidR="00717DC1" w:rsidRDefault="00717DC1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FDF8A9" wp14:editId="71517D29">
            <wp:extent cx="5946405" cy="3344853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332" cy="336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C1" w:rsidRDefault="00717DC1" w:rsidP="007A04A0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t>en la seccion de “Herramientas” seleccionamos “phpmyadmin” para acceder al systema de gestion de bases de datos mysql</w:t>
      </w: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EF154F7" wp14:editId="66B803E7">
            <wp:extent cx="1476375" cy="981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Ahora nos direccionara a la pagina de 127.0.0.1/phpmyadmin/ y literalmente debemos de ingresar como administradores.  </w:t>
      </w: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NOTA: Como los inicios de phpmyadmin y en general todas estas herramientas de codigo abierto tienen raiz en linux y por ende las credenciales son las mismas de dicho sistema por default.</w:t>
      </w: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C871241" wp14:editId="4D5D89FE">
            <wp:extent cx="5943600" cy="28860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Una vez dentro podremos observar que tenemos un monton de configuraciones </w:t>
      </w:r>
    </w:p>
    <w:p w:rsidR="00717DC1" w:rsidRDefault="00717D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Los detalles del servidor de la base de datos </w:t>
      </w:r>
    </w:p>
    <w:p w:rsidR="00717DC1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Detalles del servidor web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Detalles de phpmyadmin 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Configuraciones generales  y configuraciones de apariencia 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lastRenderedPageBreak/>
        <w:t xml:space="preserve">Son cosas utiles para el super-usuario|gestionador de bases de datos  tenga a la mano por cualquier error. 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6D4E060" wp14:editId="2FB06A10">
            <wp:extent cx="5943600" cy="32848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Pero lo que a nosotros nos interesa esta en la parte de abajo  llamada “Consola”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E01E454" wp14:editId="70660EF0">
            <wp:extent cx="771525" cy="3048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Como se supone que en el curso los temas se vieron muy superficiales  y cada persona a base de su interes y tiempos de practica  desarrollo diferente la capacidad  en el uso de SQL. En este caso lo vamos a hacer todo basado en instruciones SQL. 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A70E33" w:rsidRPr="00F94CC1" w:rsidRDefault="00A70E33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 w:rsidRPr="00F94CC1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Lo primero que debemos de hacer es : Crear una nueva base de datos</w:t>
      </w:r>
    </w:p>
    <w:p w:rsidR="00A70E33" w:rsidRDefault="00A70E33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La instrucion seria </w:t>
      </w:r>
      <w:r>
        <w:rPr>
          <w:noProof/>
        </w:rPr>
        <w:drawing>
          <wp:inline distT="0" distB="0" distL="0" distR="0" wp14:anchorId="11E183C6" wp14:editId="36ABEC0A">
            <wp:extent cx="5943600" cy="5505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  </w:t>
      </w: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Para ejecutarla instrucion  Ctrl+Enter(Numerico);</w:t>
      </w: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F94CC1" w:rsidRP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 w:rsidRPr="00F94CC1"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lastRenderedPageBreak/>
        <w:t>Al ejecutarlo veremos un resultado como :</w:t>
      </w: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5B02B00" wp14:editId="39178266">
            <wp:extent cx="5943600" cy="6356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 xml:space="preserve">Donde podemos ver el tiempo que se tardo al realizar la consulta.  Y aveces nos devuelve mas valores. </w:t>
      </w: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  <w:t>Ahora siguiendo nuestro diseño de base de datos  crearemos las entidades (Tablas) correspondientes:</w:t>
      </w:r>
    </w:p>
    <w:p w:rsidR="00F94CC1" w:rsidRDefault="00F94CC1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ES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  <w:lang w:val="es-ES"/>
        </w:rPr>
        <w:t>Contenido: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2D277C2F" wp14:editId="762F30C9">
            <wp:extent cx="5317244" cy="1346355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2140" cy="14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  <w:t>Ahora que tenemos creada la tabla  debemos de llenar con datos: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2636AC03" wp14:editId="2907ED6D">
            <wp:extent cx="5272197" cy="1105134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1170" cy="114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P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 w:rsidRPr="00F94CC1">
        <w:rPr>
          <w:rFonts w:ascii="Times New Roman" w:hAnsi="Times New Roman" w:cs="Times New Roman"/>
          <w:b/>
          <w:noProof/>
          <w:spacing w:val="20"/>
          <w:sz w:val="24"/>
          <w:szCs w:val="24"/>
        </w:rPr>
        <w:t>Galeria 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3B9CCA0D" wp14:editId="1239315B">
            <wp:extent cx="5292996" cy="91440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6310" cy="9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  <w:lastRenderedPageBreak/>
        <w:t>Llenamos 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6D90F085" wp14:editId="5C23FF5C">
            <wp:extent cx="4902016" cy="200270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3254" cy="200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  <w:t>Paginas: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48221726" wp14:editId="6E601F54">
            <wp:extent cx="2724150" cy="638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  <w:t>Llenamos: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40E5C9BF" wp14:editId="061A76F5">
            <wp:extent cx="3267075" cy="12382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Pr="00F94CC1" w:rsidRDefault="00F94CC1" w:rsidP="007A04A0">
      <w:pPr>
        <w:rPr>
          <w:rFonts w:ascii="Times New Roman" w:hAnsi="Times New Roman" w:cs="Times New Roman" w:hint="eastAsia"/>
          <w:b/>
          <w:noProof/>
          <w:spacing w:val="20"/>
          <w:sz w:val="24"/>
          <w:szCs w:val="24"/>
        </w:rPr>
      </w:pPr>
      <w:r w:rsidRPr="00F94CC1">
        <w:rPr>
          <w:rFonts w:ascii="Times New Roman" w:hAnsi="Times New Roman" w:cs="Times New Roman"/>
          <w:b/>
          <w:noProof/>
          <w:spacing w:val="20"/>
          <w:sz w:val="24"/>
          <w:szCs w:val="24"/>
        </w:rPr>
        <w:t>Contraseñas</w:t>
      </w:r>
      <w:r w:rsidRPr="00F94CC1">
        <w:rPr>
          <w:rFonts w:ascii="Times New Roman" w:hAnsi="Times New Roman" w:cs="Times New Roman" w:hint="eastAsia"/>
          <w:b/>
          <w:noProof/>
          <w:spacing w:val="20"/>
          <w:sz w:val="24"/>
          <w:szCs w:val="24"/>
        </w:rPr>
        <w:t>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1B648670" wp14:editId="347D8551">
            <wp:extent cx="5943600" cy="85280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</w:rPr>
        <w:t>Llenamos:</w:t>
      </w:r>
    </w:p>
    <w:p w:rsidR="00F94CC1" w:rsidRDefault="00F94CC1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6828D150" wp14:editId="020964C4">
            <wp:extent cx="4610100" cy="1524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C1" w:rsidRDefault="00EC4F8B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</w:rPr>
        <w:t>Usuarios:</w:t>
      </w:r>
    </w:p>
    <w:p w:rsidR="00EC4F8B" w:rsidRDefault="00EC4F8B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DF3AB7D" wp14:editId="0A8DFD16">
            <wp:extent cx="5705475" cy="14573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8B" w:rsidRDefault="00EC4F8B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noProof/>
          <w:spacing w:val="20"/>
          <w:sz w:val="24"/>
          <w:szCs w:val="24"/>
        </w:rPr>
        <w:t>Lleamos :</w:t>
      </w:r>
    </w:p>
    <w:p w:rsidR="00EC4F8B" w:rsidRDefault="00EC4F8B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0FF8F82D" wp14:editId="21E97DAA">
            <wp:extent cx="5943600" cy="9721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8B" w:rsidRDefault="00EC4F8B" w:rsidP="007A04A0">
      <w:pPr>
        <w:rPr>
          <w:rFonts w:ascii="Times New Roman" w:hAnsi="Times New Roman" w:cs="Times New Roman"/>
          <w:b/>
          <w:noProof/>
          <w:spacing w:val="20"/>
          <w:sz w:val="24"/>
          <w:szCs w:val="24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 w:rsidRPr="00EC4F8B"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 xml:space="preserve">Bueno hasta el momento solo tenemos las tablas y tenemos datos adentro de ellas. </w:t>
      </w: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 xml:space="preserve"> Pero!! Debemos de indicar cual es el valor en cada tabla que sera el identificador unico o la llave primaria. </w:t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lastRenderedPageBreak/>
        <w:t>IDs:</w:t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66A35F32" wp14:editId="0E843D86">
            <wp:extent cx="2895600" cy="15430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>Perfecto , pero ahora debemos de indicarle que esos id  son incrementales  para simplificar algunos processos y que sea mas rapido ingresar datos.</w:t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>AI:</w:t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57DE6CE6" wp14:editId="4B9DAB68">
            <wp:extent cx="5248275" cy="14763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  <w:t xml:space="preserve">Con tan solo 13 consultras tenemos nuestra base de datos completa creada , con datos  y lista para usarse. </w:t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47697819" wp14:editId="54DEFB1F">
            <wp:extent cx="4705350" cy="2016363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0118" cy="20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8B" w:rsidRDefault="00EC4F8B" w:rsidP="007A04A0">
      <w:pPr>
        <w:rPr>
          <w:rFonts w:ascii="Times New Roman" w:hAnsi="Times New Roman" w:cs="Times New Roman"/>
          <w:noProof/>
          <w:spacing w:val="20"/>
          <w:sz w:val="24"/>
          <w:szCs w:val="24"/>
          <w:lang w:val="es-419"/>
        </w:rPr>
      </w:pPr>
    </w:p>
    <w:p w:rsidR="008F2507" w:rsidRDefault="008F2507" w:rsidP="008F2507">
      <w:pP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</w:pPr>
      <w:r w:rsidRPr="006124FC">
        <w:rPr>
          <w:rFonts w:ascii="Times New Roman" w:hAnsi="Times New Roman" w:cs="Times New Roman"/>
          <w:noProof/>
          <w:color w:val="B01513" w:themeColor="accent1"/>
          <w:sz w:val="48"/>
          <w:szCs w:val="48"/>
          <w:lang w:val="es-ES"/>
        </w:rPr>
        <w:lastRenderedPageBreak/>
        <w:t>Creacion</w:t>
      </w:r>
      <w:r>
        <w:rPr>
          <w:rFonts w:ascii="Times New Roman" w:hAnsi="Times New Roman" w:cs="Times New Roman"/>
          <w:noProof/>
          <w:color w:val="B01513"/>
          <w:sz w:val="48"/>
          <w:szCs w:val="48"/>
          <w:lang w:val="es-ES"/>
        </w:rPr>
        <w:t xml:space="preserve"> de la web</w:t>
      </w: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La creacion de la web sera creo que la parte mas entretenida pero  lo bueno es que con el uso de repocitorios  se puede compartir el codigo fuente mas facilmente. </w:t>
      </w: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Url del repocitorio: “  </w:t>
      </w:r>
      <w:r w:rsidRPr="008F2507">
        <w:rPr>
          <w:rFonts w:ascii="Times New Roman" w:hAnsi="Times New Roman" w:cs="Times New Roman"/>
          <w:noProof/>
          <w:sz w:val="24"/>
          <w:szCs w:val="24"/>
          <w:lang w:val="es-ES"/>
        </w:rPr>
        <w:t>https://github.com/Tachoo/Examen-DB_WEB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 ”</w:t>
      </w: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En dicho repocitorio estara actualizado hasta el dia de entrega. </w:t>
      </w: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8F2507" w:rsidRDefault="008F2507" w:rsidP="008F2507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t>Primero lo primero VisualStudioCode</w:t>
      </w:r>
    </w:p>
    <w:p w:rsidR="008F2507" w:rsidRDefault="008F2507" w:rsidP="008F2507">
      <w:pPr>
        <w:rPr>
          <w:rFonts w:ascii="Times New Roman" w:hAnsi="Times New Roman" w:cs="Times New Roman"/>
          <w:noProof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t xml:space="preserve">En nuestro editor de texto/codigo “VisualStudioCode ” cuenta con unas funciones que facilitan el trabajo  como  su explorador dentro del editor. </w:t>
      </w:r>
    </w:p>
    <w:p w:rsidR="008F2507" w:rsidRDefault="008F2507" w:rsidP="008F2507">
      <w:pPr>
        <w:rPr>
          <w:rFonts w:ascii="Times New Roman" w:hAnsi="Times New Roman" w:cs="Times New Roman"/>
          <w:noProof/>
          <w:sz w:val="28"/>
          <w:szCs w:val="28"/>
          <w:lang w:val="es-ES"/>
        </w:rPr>
      </w:pPr>
    </w:p>
    <w:p w:rsidR="008F2507" w:rsidRDefault="008F2507" w:rsidP="008F2507">
      <w:pPr>
        <w:rPr>
          <w:rFonts w:ascii="Times New Roman" w:hAnsi="Times New Roman" w:cs="Times New Roman"/>
          <w:noProof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t>Al momento de abrir el VSC usamos la macro : “ Ctrl+K, Ctrl+O ” y nos abrira el explorador para seleccionar una carpeta :</w:t>
      </w:r>
    </w:p>
    <w:p w:rsidR="008F2507" w:rsidRPr="008F2507" w:rsidRDefault="008F2507" w:rsidP="008F2507">
      <w:pPr>
        <w:rPr>
          <w:rFonts w:ascii="Times New Roman" w:hAnsi="Times New Roman" w:cs="Times New Roman"/>
          <w:noProof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FA1C73E" wp14:editId="6C61AE68">
            <wp:extent cx="5943600" cy="33432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t>Navegamos hasta donde se instalo Wamp en nuestro disco duro  y adentro existe una carpeta llamada “www” donde deberemos crear una carpeta para iniciar/crear  la web que estamos realizando.  Ya cuando la seleccionemos/abrimos tendremos nuestro explorador dentro del editor</w:t>
      </w:r>
    </w:p>
    <w:p w:rsidR="008F2507" w:rsidRDefault="008F2507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A5C7E9A" wp14:editId="573A7097">
            <wp:extent cx="5943600" cy="33432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A9" w:rsidRDefault="009A1AA9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Es practicamente igual a  navegar entre las carpetas de windows , Estamos listos para comenzar a escribir codigo!!.</w:t>
      </w:r>
    </w:p>
    <w:p w:rsidR="009A1AA9" w:rsidRDefault="009A1AA9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9A1AA9" w:rsidRDefault="009A1AA9" w:rsidP="009A1AA9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t>Diferencias entre HTML y PHP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La diferencia mas notable es  en la extencion del archivo y que uno es un lenguaje de etiquetas y el otro es un lenguaje deprogramacion como tal.  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Php cuenta con un interprete de etiquetas incluido por lo que podemos poner etiquetas de html y funcionara igual que en un archivo.html. </w:t>
      </w:r>
    </w:p>
    <w:p w:rsidR="009A1AA9" w:rsidRDefault="009A1AA9" w:rsidP="009A1AA9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</w:p>
    <w:p w:rsidR="009A1AA9" w:rsidRDefault="009A1AA9" w:rsidP="009A1AA9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</w:p>
    <w:p w:rsidR="009A1AA9" w:rsidRDefault="009A1AA9" w:rsidP="009A1AA9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</w:p>
    <w:p w:rsidR="009A1AA9" w:rsidRDefault="009A1AA9" w:rsidP="009A1AA9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lastRenderedPageBreak/>
        <w:t>Divide y Venceras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En esencia  probablemente los archivos de php seran un poco extensos  asi que los dividire en 2 partes o en “n” numero de partes que sean nesesarias. 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 w:rsidRPr="009A1AA9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Primera parte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: Todo el codigo robusto de php  donde nos encargamos de hacer  n cantidad de cosas relacionadas con programacion.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(Concentramos la mayor cantidad de codigo posible) 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 w:rsidRPr="009A1AA9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Segunda parte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: Todas las etiquetas html  y pequeños pedazos de codigo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y te preguntaras ¿como  es que funcionara si estan en dos archivos diferentes las cosas?</w:t>
      </w:r>
    </w:p>
    <w:p w:rsidR="009A1AA9" w:rsidRDefault="009A1AA9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Simplemente en php existe una manera de </w:t>
      </w:r>
      <w:r w:rsidR="00593C08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llamarlos … es con una funcion  que se llama : “require :’archivo.extencion’”. de esa manera funcionaran con normalidad. </w:t>
      </w:r>
    </w:p>
    <w:p w:rsidR="00593C08" w:rsidRPr="009A1AA9" w:rsidRDefault="00593C08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49A5198" wp14:editId="5A81D167">
            <wp:extent cx="3333750" cy="1952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A9" w:rsidRPr="009A1AA9" w:rsidRDefault="00593C08" w:rsidP="009A1AA9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Asi de facil es. </w:t>
      </w:r>
    </w:p>
    <w:p w:rsidR="009A1AA9" w:rsidRDefault="009A1AA9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93C08" w:rsidRDefault="00593C08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93C08" w:rsidRDefault="00593C08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93C08" w:rsidRDefault="00593C08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93C08" w:rsidRDefault="00593C08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93C08" w:rsidRDefault="00593C08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93C08" w:rsidRDefault="00593C08" w:rsidP="00593C08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lastRenderedPageBreak/>
        <w:t>POO(Programacion orientada a objetos)</w:t>
      </w:r>
    </w:p>
    <w:p w:rsidR="00593C08" w:rsidRDefault="00593C08" w:rsidP="00593C08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t xml:space="preserve"> y Conexiones PHP</w:t>
      </w:r>
      <w:r w:rsidRPr="00593C08"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sym w:font="Wingdings" w:char="F0E0"/>
      </w: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t>Bases de datos MySQL</w:t>
      </w:r>
    </w:p>
    <w:p w:rsidR="00593C08" w:rsidRDefault="00593C08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La programacion orientada a objetos no es complicada  pero puede que tome tiempo entender algo para poder usarlo a la perfecccion.  </w:t>
      </w:r>
    </w:p>
    <w:p w:rsidR="00FA49A0" w:rsidRDefault="00593C08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Imaginemos el siguiente caso : “Estamos nosotros , esta mi madre , esta mi hermana  y nosotros estamos enojados con mi madre por  X motivo , entonces llamamos a mi hermana para que sea mi mensajera  para poder comunicarme con mi madre. ” algo asi resulta ser la conexión</w:t>
      </w:r>
      <w:r w:rsidR="00FA49A0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a las bases de datos.   Tenemos un objeto (PDO) que lo tenemos que nombrar  en muchas ocaciones  se suele poner una variable para el objeto…  $conexion= new PDO(“Valores”); .</w:t>
      </w:r>
    </w:p>
    <w:p w:rsidR="00FA49A0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Ya que sabemos que conexión-chan es un objeto y que tiene una relacion muy sercana con nuestra base de datos nosotros solo le vamos a lanzar preguntas y $conexion-chan va a ir a preguntarle a la base de datos por nosotros  y dependiendo de lo que la base de datos le responda llegara con nosotros  a darnos el recado.  </w:t>
      </w:r>
    </w:p>
    <w:p w:rsidR="00FA49A0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Si hacemos preguntas mal estructuradas o sin sentido  … lo mas logico es que  no sepa la base de datos la pregunta  y no responda nada. </w:t>
      </w:r>
    </w:p>
    <w:p w:rsidR="00FA49A0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Si hacemos preguntas bien echas  , bien estructuradas … respondera sin problemas. </w:t>
      </w:r>
    </w:p>
    <w:p w:rsidR="00FA49A0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Ahora que sabemos el principio del funcionamiento es momento de  ponerlo en practica.</w:t>
      </w:r>
    </w:p>
    <w:p w:rsidR="00FA49A0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En la funcion pasamos solo el usuario , password , nombre de la tabla. La direccion donde se encuntra es la direccion local 127.0.0.1 o “Localhost”.</w:t>
      </w:r>
    </w:p>
    <w:p w:rsidR="00593C08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AB3BD98" wp14:editId="05B2CA2D">
            <wp:extent cx="5943600" cy="13976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C08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 </w:t>
      </w:r>
    </w:p>
    <w:p w:rsidR="00FA49A0" w:rsidRPr="00FA49A0" w:rsidRDefault="00FA49A0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Si por alguna razon estamos equivocados en algo  debemos de retornar falso para indicar que fallo algo en la conexión a la base de datos.</w:t>
      </w:r>
    </w:p>
    <w:p w:rsidR="00FA49A0" w:rsidRDefault="00FA49A0" w:rsidP="00593C08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</w:p>
    <w:p w:rsidR="00593C08" w:rsidRDefault="00593C08" w:rsidP="00593C08">
      <w:pP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</w:pPr>
      <w:r>
        <w:rPr>
          <w:rFonts w:ascii="Times New Roman" w:hAnsi="Times New Roman" w:cs="Times New Roman"/>
          <w:noProof/>
          <w:color w:val="B01513" w:themeColor="accent1"/>
          <w:sz w:val="40"/>
          <w:szCs w:val="48"/>
          <w:lang w:val="es-ES"/>
        </w:rPr>
        <w:lastRenderedPageBreak/>
        <w:t>Es hora del codigo!!</w:t>
      </w:r>
    </w:p>
    <w:p w:rsidR="00FA49A0" w:rsidRDefault="00525EE5" w:rsidP="00593C08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Primero debemos de hacer nuestra pagina html la cual funcione bien y tenga sus estilos ya echos.</w:t>
      </w:r>
    </w:p>
    <w:p w:rsidR="00525EE5" w:rsidRDefault="00525EE5" w:rsidP="00593C08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Asi que primero  el dise</w:t>
      </w:r>
      <w:r>
        <w:rPr>
          <w:rFonts w:ascii="Times New Roman" w:hAnsi="Times New Roman" w:cs="Times New Roman"/>
          <w:noProof/>
          <w:sz w:val="24"/>
          <w:szCs w:val="24"/>
          <w:lang w:val="es-419"/>
        </w:rPr>
        <w:t xml:space="preserve">ño y despues le damos vida. </w:t>
      </w:r>
    </w:p>
    <w:p w:rsidR="00525EE5" w:rsidRPr="00525EE5" w:rsidRDefault="00525EE5" w:rsidP="00593C08">
      <w:pPr>
        <w:rPr>
          <w:rFonts w:ascii="Times New Roman" w:hAnsi="Times New Roman" w:cs="Times New Roman"/>
          <w:b/>
          <w:noProof/>
          <w:sz w:val="24"/>
          <w:szCs w:val="24"/>
          <w:lang w:val="es-419"/>
        </w:rPr>
      </w:pPr>
      <w:r w:rsidRPr="00525EE5">
        <w:rPr>
          <w:rFonts w:ascii="Times New Roman" w:hAnsi="Times New Roman" w:cs="Times New Roman"/>
          <w:b/>
          <w:noProof/>
          <w:sz w:val="24"/>
          <w:szCs w:val="24"/>
          <w:lang w:val="es-419"/>
        </w:rPr>
        <w:t>Pagina de Login.php</w:t>
      </w:r>
    </w:p>
    <w:p w:rsidR="00525EE5" w:rsidRPr="00525EE5" w:rsidRDefault="00525EE5" w:rsidP="00593C08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118DD7C6" wp14:editId="78D5C281">
            <wp:extent cx="2800350" cy="1575197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6540" cy="157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08" w:rsidRDefault="00593C08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525EE5" w:rsidRPr="00D55B55" w:rsidRDefault="00525EE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 w:rsidRPr="00D55B5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Primero el html</w:t>
      </w:r>
    </w:p>
    <w:p w:rsidR="00525EE5" w:rsidRPr="00525EE5" w:rsidRDefault="00525EE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 w:rsidRPr="00525EE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Estilos</w:t>
      </w:r>
      <w:r w:rsidR="00D55B5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:</w:t>
      </w:r>
    </w:p>
    <w:p w:rsidR="00525EE5" w:rsidRDefault="00525EE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6B857CC" wp14:editId="7F1D587D">
            <wp:extent cx="2682446" cy="57150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6961" cy="58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E5" w:rsidRPr="00525EE5" w:rsidRDefault="00525EE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 w:rsidRPr="00525EE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Cuerpo</w:t>
      </w:r>
      <w:r w:rsidR="00D55B5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:</w:t>
      </w:r>
    </w:p>
    <w:p w:rsidR="00525EE5" w:rsidRDefault="00525EE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745E89A" wp14:editId="073F4776">
            <wp:extent cx="5943600" cy="26866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E5" w:rsidRDefault="00525EE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t>Despues los estilos css</w:t>
      </w:r>
    </w:p>
    <w:p w:rsidR="00525EE5" w:rsidRDefault="00525EE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 w:rsidRPr="00525EE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Css</w:t>
      </w:r>
      <w:r>
        <w:rPr>
          <w:rFonts w:ascii="Times New Roman" w:hAnsi="Times New Roman" w:cs="Times New Roman"/>
          <w:b/>
          <w:noProof/>
          <w:sz w:val="24"/>
          <w:szCs w:val="24"/>
          <w:lang w:val="es-ES"/>
        </w:rPr>
        <w:t>:</w:t>
      </w:r>
    </w:p>
    <w:p w:rsidR="00525EE5" w:rsidRDefault="00525EE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C1E308C" wp14:editId="56F560C6">
            <wp:extent cx="5943600" cy="62738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E5" w:rsidRDefault="00525EE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Fuente RobotoSacada de la Api de googlefonts</w:t>
      </w:r>
    </w:p>
    <w:p w:rsidR="00525EE5" w:rsidRDefault="00525EE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 w:rsidRPr="00525EE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Estiloscss: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-webkit-box-sizing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"Roboto"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#F2F2F2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.warp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#Title,form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border-top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#Title h1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form input[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],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form input[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]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"Roboto"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#141938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form input[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]:focus,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form input[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]:focus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#3F51B1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.alert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.alert.error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#F2DEDE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#A94442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#A94442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.alert.success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#4CAF50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.submit,form input[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]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#ED572A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#E1E9FA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"Roboto"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.submit,form input[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25EE5">
        <w:rPr>
          <w:rFonts w:ascii="Consolas" w:eastAsia="Times New Roman" w:hAnsi="Consolas" w:cs="Times New Roman"/>
          <w:color w:val="D7BA7D"/>
          <w:sz w:val="21"/>
          <w:szCs w:val="21"/>
        </w:rPr>
        <w:t>]:hover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25EE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EE5">
        <w:rPr>
          <w:rFonts w:ascii="Consolas" w:eastAsia="Times New Roman" w:hAnsi="Consolas" w:cs="Times New Roman"/>
          <w:color w:val="CE9178"/>
          <w:sz w:val="21"/>
          <w:szCs w:val="21"/>
        </w:rPr>
        <w:t>#E64A19</w:t>
      </w: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25EE5" w:rsidRPr="00525EE5" w:rsidRDefault="00525EE5" w:rsidP="00525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E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25EE5" w:rsidRDefault="00525EE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</w:p>
    <w:p w:rsidR="00525EE5" w:rsidRDefault="00D55B5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"/>
        </w:rPr>
        <w:t xml:space="preserve"> Ahora  el  php: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&lt;?php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//Punto de Acceso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try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{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         10.1.2.121        u720179037_3exam u720179037_ana  SergioAnastacio20*/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         127.0.0.1        db_web_4_test        root                         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$conexion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'mysql:host=127.0.0.1;dbname=u720179037_3exam'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catch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4EC9B0"/>
          <w:sz w:val="21"/>
          <w:szCs w:val="21"/>
          <w:lang w:val="es-419"/>
        </w:rPr>
        <w:t>PDOException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echo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"Error:"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-&gt;getMessage();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$name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$errores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$enviado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$login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false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//Primero veo si  la variable en post de submit existe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 digamos que es para validar desde este mismo php los datos antes de enviar a otro php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lastRenderedPageBreak/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isset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$_POST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'submit'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]))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//Si se envio el formulario entonces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 vamos a guardarlo en una variable tipo post para que no sea privada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//Tenemos algo pero no sabemos que es lo que tenemos... creo que es emomento de ver que es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//estara vacio ?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$user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//Pues ya sabemos que no esta vacio  es momento de limpear lo que tenga adentro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filter_var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,FILTER_SANITIZE_EMAIL);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filter_var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,FILTER_VALIDATE_EMAIL))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$errores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.=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"Ingresa un correo valido &lt;br\&gt;"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}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$errores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//Pues ya sabemos que no esta vacio  es momento de limpear lo que tenga adentro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filter_var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,FILTER_SANITIZE_STRING);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else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$errores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.=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 Rellene todos los campos de el Formulario"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}</w:t>
      </w:r>
    </w:p>
    <w:p w:rsidR="00D55B55" w:rsidRPr="00D55B55" w:rsidRDefault="00D55B55" w:rsidP="00D55B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/*Si no encuentra errores quiere decir que todo esta bien y listo para  hacer la query*/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$errores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//Preparamos  la Query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$conexion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-&gt;prepare(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id,nombre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users_data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:user'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//lanzamos la Query con el valor obtenido del formulario ( correo y contrase;a)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-&gt;execute(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':user'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 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-&gt;fetch();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//Debemos de ver si el arreglo es mayor a 0 de ser asi es que se lanzo la Query Bien y por consecuente si existe el correo en la base de datos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&gt;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/*Sacamos algunos datos que ocuparemos despues*/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'nombre'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/*Sacamos algunos datos que ocuparemos despues*/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$conexion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-&gt;prepare(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password_data.password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password_data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users_data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password_data.id_user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users_data.id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password_data.id_user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-&gt;execute(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':id'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 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//Obtenemos todos los Resultados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-&gt;fetchAll();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&gt;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//Sabemos que el resultado es mayor a 0  entonces  ya sabemos que tenemos todas las contrase;as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//Recorremos hasta saber cual es el correcto ( problema al tener 2 contrase;as iguales en una misma persona)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$value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'password'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]==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$password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//Mucha mas seguridad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$enviado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"Bienvenido De Nuevo Ing."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$name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;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$login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==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true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break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//Solo cuando enviado sea diferente de "" y login sige siendo falso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(!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$enviado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&amp;&amp;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$login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==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false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$errores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.=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"Usuario y/o Password incorrecto"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;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lastRenderedPageBreak/>
        <w:t xml:space="preserve">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}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else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}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else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//de lo contrario  sabemos que no hay nada en la base de datos.  y lo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$enviado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//por motivos de seguridad deberiamos  de mantener en anonimato que el correo es el que esta mal.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$errores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.=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"Usuario y/o Password incorrecto"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//Inportamos el test.php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require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'login.base.php'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Default="00D55B5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</w:p>
    <w:p w:rsidR="00D55B55" w:rsidRDefault="00D55B5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La idea inicial es que no pase a otra pagina hasta que no sea validado al 100%</w:t>
      </w:r>
    </w:p>
    <w:p w:rsidR="00D55B55" w:rsidRDefault="00D55B5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Jugar con los valores  de $errores para hacer que despliege mensajes de errores en el html.</w:t>
      </w:r>
    </w:p>
    <w:p w:rsidR="00D55B55" w:rsidRDefault="00D55B5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$enviado para cuando se tiene que mostrar el mensaje personalizado al momento de iniciar session</w:t>
      </w:r>
    </w:p>
    <w:p w:rsidR="00D55B55" w:rsidRDefault="00D55B5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$login  una bandera de paso. </w:t>
      </w:r>
    </w:p>
    <w:p w:rsidR="00D55B55" w:rsidRDefault="00D55B5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Lo demas se encarga las condiciones del documento que tiene codigo html y php junto.</w:t>
      </w:r>
    </w:p>
    <w:p w:rsidR="00D55B55" w:rsidRDefault="00D55B5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D55B55" w:rsidRDefault="00D55B5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D55B55" w:rsidRDefault="00D55B5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D55B55" w:rsidRDefault="00D55B5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D55B55" w:rsidRDefault="00D55B55" w:rsidP="00D55B55">
      <w:pPr>
        <w:rPr>
          <w:rFonts w:ascii="Times New Roman" w:hAnsi="Times New Roman" w:cs="Times New Roman"/>
          <w:b/>
          <w:noProof/>
          <w:sz w:val="24"/>
          <w:szCs w:val="24"/>
          <w:lang w:val="es-419"/>
        </w:rPr>
      </w:pPr>
      <w:r w:rsidRPr="00525EE5">
        <w:rPr>
          <w:rFonts w:ascii="Times New Roman" w:hAnsi="Times New Roman" w:cs="Times New Roman"/>
          <w:b/>
          <w:noProof/>
          <w:sz w:val="24"/>
          <w:szCs w:val="24"/>
          <w:lang w:val="es-419"/>
        </w:rPr>
        <w:lastRenderedPageBreak/>
        <w:t xml:space="preserve">Pagina de </w:t>
      </w:r>
      <w:r>
        <w:rPr>
          <w:rFonts w:ascii="Times New Roman" w:hAnsi="Times New Roman" w:cs="Times New Roman"/>
          <w:b/>
          <w:noProof/>
          <w:sz w:val="24"/>
          <w:szCs w:val="24"/>
          <w:lang w:val="es-419"/>
        </w:rPr>
        <w:t>index</w:t>
      </w:r>
      <w:r w:rsidRPr="00525EE5">
        <w:rPr>
          <w:rFonts w:ascii="Times New Roman" w:hAnsi="Times New Roman" w:cs="Times New Roman"/>
          <w:b/>
          <w:noProof/>
          <w:sz w:val="24"/>
          <w:szCs w:val="24"/>
          <w:lang w:val="es-419"/>
        </w:rPr>
        <w:t>.php</w:t>
      </w:r>
    </w:p>
    <w:p w:rsidR="00D55B55" w:rsidRPr="00525EE5" w:rsidRDefault="00D55B55" w:rsidP="00D55B55">
      <w:pPr>
        <w:rPr>
          <w:rFonts w:ascii="Times New Roman" w:hAnsi="Times New Roman" w:cs="Times New Roman"/>
          <w:b/>
          <w:noProof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5146FA86" wp14:editId="2256EE59">
            <wp:extent cx="5943600" cy="3024505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55" w:rsidRDefault="00D55B55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D55B55" w:rsidRDefault="00D55B5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 w:rsidRPr="00D55B55">
        <w:rPr>
          <w:rFonts w:ascii="Times New Roman" w:hAnsi="Times New Roman" w:cs="Times New Roman"/>
          <w:b/>
          <w:noProof/>
          <w:sz w:val="24"/>
          <w:szCs w:val="24"/>
          <w:lang w:val="es-ES"/>
        </w:rPr>
        <w:t>Primero el html</w:t>
      </w:r>
      <w:r>
        <w:rPr>
          <w:rFonts w:ascii="Times New Roman" w:hAnsi="Times New Roman" w:cs="Times New Roman"/>
          <w:b/>
          <w:noProof/>
          <w:sz w:val="24"/>
          <w:szCs w:val="24"/>
          <w:lang w:val="es-ES"/>
        </w:rPr>
        <w:t>: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&lt;!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DOCTYPE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html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"width=device-width, user-scalable=no,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         initial-scale=1.0, maximum-scale=1.0, minimum-scale=1.0"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&lt;!--Solo para obtener unas imagenes en forma de txt--&gt;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"https://maxcdn.bootstrapcdn.com/font-awesome/4.5.0/css/font-awesome.min.css"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&lt;!--Obtenemos una fuente desde google--&gt;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'https://fonts.googleapis.com/css?family=Slabo+27px'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'text/css'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&lt;!--Estilosbase y una fuente Roboto--&gt;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"CSS/base_home.css"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"CSS/dinamic_presets.css"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"CSS/css.css"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$pagetitle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"warper"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&lt;!--top--&gt;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"posfixed"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"TA"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&lt;!--Logo&gt;SearchSection&gt;AccountName--&gt;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"Logosec"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"img/logo/uniat.png"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&lt;!--Search--&gt;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"searchbar"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"SearchBrowser"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"Search in our store"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"TextArea"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"SubmitArea"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&lt;!--ACC--&gt;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"accountname"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"NameandPick"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"ProfilePic"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'&lt;a href="#"&gt;&lt;img src="img/profilepicks/'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"profilepic"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'"&gt;&lt;/a&gt;'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 xml:space="preserve">/*Eureka !!!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esta muy grande el arreglo 3 dimencional*/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figure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"username"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'&lt;p&gt;'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"nombre"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'&lt;/p&gt;'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"opcions"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"links"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MyAccount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"links"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MyCart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"index.php?logout=3%lg$va%us235"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"links"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Log Out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      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ul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&lt;!--NavBar--&gt;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"nabvar"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"posfixed"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"TB"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&lt;!--Navbar--&gt;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"navfix"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$index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$Menu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$key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'&lt;li&gt;&lt;a href="index.php?page='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$index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'"&gt;&lt;br&gt;&lt;p&gt;'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'&lt;/p&gt;&lt;/a&gt;&lt;/li&gt;'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$index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&lt;!--mid--&gt;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"posfixed"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"mid"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$extra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)):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&lt;!--Titulo--&gt;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'&lt;div class="class'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'"&gt;&lt;h1&gt;'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'&lt;/h1&gt;&lt;/div&gt;'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&lt;!--Descripcion--&gt;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$Description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'&lt;div id="dinamic_grid"&gt;&lt;div class="class'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$Description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'"&gt;&lt;dd&gt;'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$Description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'&lt;/dd&gt;&lt;/div&gt;'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&lt;!--Imagen--&gt;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$Subbaner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])&amp;&amp;!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$Subbaner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'&lt;div class="class'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$Subbaner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'"&gt;&lt;img src="img/subbaners/'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$Subbaner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'"&gt;&lt;/div&gt;&lt;/div&gt;'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}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&lt;!--Extra--&gt;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$extra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)):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&lt;!--Titulo--&gt;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'&lt;div class="class'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'"&gt;&lt;h1&gt;'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'&lt;/h1&gt;&lt;/div&gt;'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&lt;!--Descripcion--&gt;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$Description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 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'&lt;div id="dinamic_grid"&gt;&lt;div class="class'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$Description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'"&gt;&lt;dd&gt;'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$Description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'&lt;/dd&gt;&lt;/div&gt;'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&lt;!--Imagen--&gt;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$Subbaner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])&amp;&amp;!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$Subbaner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'&lt;div class="class'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$Subbaner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'"&gt;&lt;img src="img/subbaners/'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$Subbaner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'"&gt;&lt;/div&gt;&lt;/div&gt;'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$extra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)):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"contenedor"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$fotos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$foto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            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"thumb"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                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"foto.php?id=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$foto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['id']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"&amp;p=";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$pagina_actual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"&amp;page="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['page'];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                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img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src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"img/fotos/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&lt;?php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echo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$foto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 xml:space="preserve">['imagen']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?&gt;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alt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                   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            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        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"paginacion"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            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$pagina_actual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                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"index.php?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"page="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['page']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"&amp;p=";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$pagina_actual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"izquierda"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"fa fa-long-arrow-left"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Pagina Anterior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            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            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$total_paginas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$pagina_actual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                   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"index.php?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"page="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['page']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"&amp;p=";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$pagina_actual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"derecha"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Pagina Siguiente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"fa fa-long-arrow-right"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                     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&lt;!--bot--&gt;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"posfixed"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"bot"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&lt;!-- Seecion de informacion 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&lt;!--Seccion de boletin informativo--&gt;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&lt;!--Seccion de patrocinadores--&gt;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55B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5B55" w:rsidRDefault="00D55B5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</w:p>
    <w:p w:rsidR="00D55B55" w:rsidRDefault="00D55B5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"/>
        </w:rPr>
        <w:t>Css:</w:t>
      </w:r>
    </w:p>
    <w:p w:rsidR="00D55B55" w:rsidRPr="00D55B55" w:rsidRDefault="00D55B55" w:rsidP="008F2507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D55B55">
        <w:rPr>
          <w:rFonts w:ascii="Times New Roman" w:hAnsi="Times New Roman" w:cs="Times New Roman"/>
          <w:b/>
          <w:noProof/>
          <w:sz w:val="24"/>
          <w:szCs w:val="24"/>
        </w:rPr>
        <w:t>Home_base.css: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-webkit-box-sizing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-moz-box-sizing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/*Base SetUP*/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"Roboto"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.links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text-decoration-line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.links:hover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text-decoration-line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/*Base SetUp*/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/*Base Structure*/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#warper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.posfixed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/*Header*/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#header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#ec2227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/*top*/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#TA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/*Logo*/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#Logosec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/*--&gt;&gt; Depens 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#logo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/*Logo*/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/*Search*/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#searchbar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/*--&gt;&gt; Depens 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#SearchBrowser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/*should center as pixel perfect*/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#ec2227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#SearchBrowser input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#SearchBrowser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#TextArea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75%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#SearchBrowser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#SubmitArea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23%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form input[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],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"Roboto"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#141938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form input[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]:focus,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#3F51B1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.submit,form input[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]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#ED572A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#E1E9FA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"Roboto"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Helvetica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.submit,form input[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]:hover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#E64A19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/*Search*/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/*ACC*/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#accountname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/*--&gt;&gt; Depens 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#NameandPick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#ProfilePic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#ProfilePic img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#username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#username 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lastRenderedPageBreak/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color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: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white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/*Caso cuando esta logeado*/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#opcions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#opcions ul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margin-left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33%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/*Acomodo d las opciones de la cuenta*/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#opcions ul li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/*ACC*/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/*top*/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/*NavBar*/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#nabvar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#333333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#TB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#navfix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height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#navfix li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19%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/*--&gt;&gt; Perfecto*/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#navfix li:hover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#E64A19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#navfix li a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 xml:space="preserve">#navfix li a p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/*NavBar*/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/*Header*/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/*mid*/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#mid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/*mid*/</w:t>
      </w:r>
    </w:p>
    <w:p w:rsidR="00D55B55" w:rsidRPr="00D55B55" w:rsidRDefault="00D55B55" w:rsidP="00D55B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lastRenderedPageBreak/>
        <w:t>/*footer*/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#footer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#333333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/*bot*/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#bot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170px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/*bot*/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/*footer*/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/*Base Structure*/</w:t>
      </w:r>
    </w:p>
    <w:p w:rsidR="00D55B55" w:rsidRPr="00D55B55" w:rsidRDefault="00D55B55" w:rsidP="008F2507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D55B55" w:rsidRPr="00D55B55" w:rsidRDefault="00D55B55" w:rsidP="008F2507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D55B55">
        <w:rPr>
          <w:rFonts w:ascii="Times New Roman" w:hAnsi="Times New Roman" w:cs="Times New Roman"/>
          <w:b/>
          <w:noProof/>
          <w:sz w:val="24"/>
          <w:szCs w:val="24"/>
        </w:rPr>
        <w:t>Dinamic_presets.css: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-webkit-box-sizing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-moz-box-sizing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/*dinamic_grid*/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#dinamic_grid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/*Left*/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.class1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   </w:t>
      </w:r>
    </w:p>
    <w:p w:rsidR="00D55B55" w:rsidRPr="00D55B55" w:rsidRDefault="00D55B55" w:rsidP="00D55B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lastRenderedPageBreak/>
        <w:t>/*Midle*/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.class2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33%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/*Rigth*/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.class3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.class1 dd ,.class2 dd ,.class3 dd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justify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.class1 h1 ,.class2 h1 ,.class3 h1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color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whitesmoke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/*Para cualquier imagen adentro de esas classes*/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.class1 img,.class2 img,.class3 img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/*Galeia*/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.titlulo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.contenedor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margin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auto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.izquierda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float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left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.derecha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 --- Header ---*/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 --- imagenes --- 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 xml:space="preserve">.fotos, .contenedor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display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flex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.thumb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22%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-webkit-box-shadow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.8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.8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-o-transition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.thumb:hover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.thumb 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.thumb img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 --- Single Foto --- 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.foto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.foto img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vertical-align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-webkit-box-shadow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.8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.8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.foto .texto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.regresar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.2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-o-transition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.regresar:hover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.regresar .fa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 --- Footer --- 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footer .copyright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padding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15px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 --- Paginacion --- 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.paginacion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width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100%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.paginacion 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.2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-webkit-transition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-o-transition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.paginacion a:hover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lastRenderedPageBreak/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.paginacion .izquierda .fa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margin-right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10px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  <w:lang w:val="es-419"/>
        </w:rPr>
        <w:t>.paginacion .derecha .fa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   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margin-left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10px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/*Galeia*/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#bg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#333333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#bg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5B55" w:rsidRDefault="00D55B5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</w:p>
    <w:p w:rsidR="00D55B55" w:rsidRDefault="00D55B5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</w:p>
    <w:p w:rsidR="00D55B55" w:rsidRDefault="00D55B55" w:rsidP="008F2507">
      <w:pPr>
        <w:rPr>
          <w:rFonts w:ascii="Times New Roman" w:hAnsi="Times New Roman" w:cs="Times New Roman"/>
          <w:b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"/>
        </w:rPr>
        <w:t>Php: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&lt;?php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/*******************************************************************************************************************************/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//Debemos de hacer un filtro para cualquier posible accion de l "USUARIO"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/*******************************************************************************************************************************/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session_start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();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//Accedemos a la  session si es que hay una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//Si existe una session y esta vacia entonces debemos asumir que no esta logeado.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"refresh: 0; url = Login.php"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lastRenderedPageBreak/>
        <w:t>//Si existe alguna variable en el logout entonces debemos de asumir que el usuario quiere salir de la web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isset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$_GET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"logout"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]))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//Cerramos la session por motivos de seguridad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session_destroy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//Lo mandamos a la pagina de login para indicarle que su session fue cerrada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"refresh: 2; url = Login.php"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//Obtenemos el numero de la pagina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])&amp;&amp;!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//verificamos que la variable no este vacia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(!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empty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$_GET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'page'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]))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 solo verificamos page sea algo valido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]&lt;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//Si es &lt;=0 entonces asumimos que esta drogrado el usuario e imponemos nuestra autoridad mandandolo a la pagina de home de todos modos.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$page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 si page es cualquier otra cosa  pues se lo asignamos a la variable  $page;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//sabemos que esta vacia la variable de page debemos de darle un index hacia la pagina prinicipal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//$page=1;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else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//Como sabemos el usuario termino haciendo algo que no preveimos ... debemos de arreglarlo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 $page=1;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}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/*******************************************************************************************************************************/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 Ya que sabemos que el usuario hasta el momento se porto bien o mas bien paso los filtros XD podemos continuar.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/*******************************************************************************************************************************/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//Requerimos parte del archivo 'Funciones.php' para poder hacer uso de ellas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require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'funciones.php'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//Realizamos la conexion a la base de datos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$conexion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= conexion(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'u720179037_3exam'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,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'root'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,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//Solo si algo salio mal hay que cortar la conexion;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(!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$conexion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)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 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die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}</w:t>
      </w:r>
    </w:p>
    <w:p w:rsidR="00D55B55" w:rsidRPr="00D55B55" w:rsidRDefault="00D55B55" w:rsidP="00D55B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br/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//Variables que ocupamos en el flujo de datos de la primera Query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$pagetitle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$Menu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array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//--&gt;Primera Query!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//Preguntamos al la base de datos sobre las paginas existentes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$conexion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-&gt;prepare(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SELECT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*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 xml:space="preserve">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FROM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 xml:space="preserve"> page_data'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);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//Limitamos el numero de cosas por el especio en el css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-&gt;execute();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-&gt;fetchAll();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//Comprobamos y efectuamos cambios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&gt;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$key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//obtenemos todos los titulos del la base de datos y los ponemos en un arreglo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array_push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$Menu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//comparamos si el id de la base de datos  es la misma del id que el usuario quiere ver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$value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'id'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]==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$page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//Si es asi pues el title de la pesta;a debe de cambiar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$pagetitle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$value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'title'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];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else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//Mensaje de debug  despues se debe de cambiar por el error 404; (Literalmente no se encontro la pagina)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echo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"Algo fallo al tratar de traer todos los menus posibles y ligas"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//--&gt;Segunda Query!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//preguntamos a la base de datos sobre el contenido de la pagina ya validada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$conexion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-&gt;prepare(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SELECT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*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 xml:space="preserve">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FROM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 xml:space="preserve"> content_data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where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 xml:space="preserve"> page_id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:page 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);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 Modificacion para que las paginas puedan cambiarse de lugar... #Quiero entregar para ser libre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-&gt;execute(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array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':page'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=&gt;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$page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-&gt;fetch();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/*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       Agurpamos los resultados de el Query en Arreglos: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       el lugar numero 0  sea la classe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       el lugar numero 1  sea el contenido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*/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//Titulo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array_push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'titleclass'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array_push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//Description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$Description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array_push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$Description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'descclass'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array_push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$Description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</w:rPr>
        <w:t>// Subbaner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$Subbaner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array_push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$Subbaner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'subbanerclass'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array_push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$Subbaner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'subbaner'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/*problema de extra*/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    Extra es un campo que debendiendo de lo que tenga adentro es lo que va a mostrar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    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/*problema de extra*/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}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else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//Mensaje de debug despues se debe de cambiar por el error 404; (Literalmente no existe contenido en esa pagina y por consecuente no debemos de mostrar la pagina)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echo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 No  Existe Contenido En este Index"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 Debemos de ver si realmente exixte una galeria en la pagina*/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//Si la casilla de extra tiene algo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$fotos_por_pagina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=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12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$pagina_actual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= (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isset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$_GET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'p'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]) ? (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int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$_GET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'p'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] 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$inicio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= 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$pagina_actual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&gt;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1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) ?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$pagina_actual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*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$fotos_por_pagina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-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$fotos_por_pagina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: </w:t>
      </w:r>
      <w:r w:rsidRPr="00D55B55">
        <w:rPr>
          <w:rFonts w:ascii="Consolas" w:eastAsia="Times New Roman" w:hAnsi="Consolas" w:cs="Times New Roman"/>
          <w:color w:val="B5CEA8"/>
          <w:sz w:val="21"/>
          <w:szCs w:val="21"/>
          <w:lang w:val="es-419"/>
        </w:rPr>
        <w:t>0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$conexion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-&gt;prepare(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SQL_CALC_FOUND_ROWS 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galery_data 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page_id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:page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$inicio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$fotos_por_pagina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-&gt;execute(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':page'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 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$fotos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-&gt;fetchAll();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$fotos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 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'refresh: 0; url = index.php'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}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$conexion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-&gt;prepare(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FOUND_ROWS() </w:t>
      </w:r>
      <w:r w:rsidRPr="00D55B5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total_filas"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-&gt;execute();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$total_post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-&gt;fetch()[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</w:rPr>
        <w:t>'total_filas'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$total_paginas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= </w:t>
      </w:r>
      <w:r w:rsidRPr="00D55B55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ceil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(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$total_post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/ </w:t>
      </w:r>
      <w:r w:rsidRPr="00D55B55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$fotos_por_pagina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    </w:t>
      </w:r>
    </w:p>
    <w:p w:rsidR="00D55B55" w:rsidRPr="00D55B55" w:rsidRDefault="00D55B55" w:rsidP="00D55B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 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  </w:t>
      </w: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/*Debemos de ver si relmente existe una galeria en la pagina*/</w:t>
      </w:r>
    </w:p>
    <w:p w:rsidR="00D55B55" w:rsidRPr="00D55B55" w:rsidRDefault="00D55B55" w:rsidP="00D55B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/*******************************************************************************************************************************/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 Ya que tenemos tanto el contenido de la pagina como el titulo y otras cosas  hacemos el requerimiento de el template o la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 xml:space="preserve"> maqueta de la pagina.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/*******************************************************************************************************************************/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require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D55B55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"index.base.php"</w:t>
      </w:r>
      <w:r w:rsidRPr="00D55B55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608B4E"/>
          <w:sz w:val="21"/>
          <w:szCs w:val="21"/>
          <w:lang w:val="es-419"/>
        </w:rPr>
        <w:t>//Fin  del flujo de datos</w:t>
      </w:r>
    </w:p>
    <w:p w:rsidR="00D55B55" w:rsidRPr="00D55B55" w:rsidRDefault="00D55B55" w:rsidP="00D55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D55B55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?&gt;</w:t>
      </w:r>
    </w:p>
    <w:p w:rsidR="00D55B55" w:rsidRDefault="00D55B55" w:rsidP="008F2507">
      <w:pPr>
        <w:rPr>
          <w:rFonts w:ascii="Times New Roman" w:hAnsi="Times New Roman" w:cs="Times New Roman"/>
          <w:b/>
          <w:noProof/>
          <w:sz w:val="24"/>
          <w:szCs w:val="24"/>
          <w:lang w:val="es-419"/>
        </w:rPr>
      </w:pPr>
    </w:p>
    <w:p w:rsidR="00D55B55" w:rsidRDefault="00FC0EA3" w:rsidP="008F2507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419"/>
        </w:rPr>
        <w:t>La idea es tan simple como ir a la base de datos  preguntar si hay cosas o no. Evaluar  guardarlas en variables y despues en el docuemnto donde tiene etiquetas ponerlas en el espacio destinado con el acomodo que viene de default desde la base de datos.</w:t>
      </w:r>
    </w:p>
    <w:p w:rsidR="00FC0EA3" w:rsidRDefault="00FC0EA3" w:rsidP="008F2507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419"/>
        </w:rPr>
        <w:t>Manipulacion de strings para  ir y venir de una pagina a otra , consistencia de datos … etc…</w:t>
      </w:r>
    </w:p>
    <w:p w:rsidR="00FC0EA3" w:rsidRDefault="00FC0EA3" w:rsidP="008F2507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</w:p>
    <w:p w:rsidR="00FC0EA3" w:rsidRDefault="00FC0EA3" w:rsidP="008F2507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419"/>
        </w:rPr>
        <w:t xml:space="preserve">Nota : Puede de que existan otras maneras diferentes de hacerlo pero esta es la forma en la que decidi hacerlo por convicion propia. </w:t>
      </w:r>
    </w:p>
    <w:p w:rsidR="00FC0EA3" w:rsidRDefault="00FC0EA3" w:rsidP="008F2507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</w:p>
    <w:p w:rsidR="00FC0EA3" w:rsidRDefault="00FC0EA3" w:rsidP="008F2507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</w:p>
    <w:p w:rsidR="00FC0EA3" w:rsidRDefault="00FC0EA3" w:rsidP="008F2507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</w:p>
    <w:p w:rsidR="00FC0EA3" w:rsidRDefault="00FC0EA3" w:rsidP="008F2507">
      <w:pPr>
        <w:rPr>
          <w:rFonts w:ascii="Times New Roman" w:hAnsi="Times New Roman" w:cs="Times New Roman"/>
          <w:b/>
          <w:noProof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419"/>
        </w:rPr>
        <w:lastRenderedPageBreak/>
        <w:t>Foto.php:</w:t>
      </w:r>
    </w:p>
    <w:p w:rsidR="00FC0EA3" w:rsidRDefault="00FC0EA3" w:rsidP="008F2507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val="es-419"/>
        </w:rPr>
      </w:pPr>
      <w:r>
        <w:rPr>
          <w:noProof/>
        </w:rPr>
        <w:drawing>
          <wp:inline distT="0" distB="0" distL="0" distR="0" wp14:anchorId="6791037E" wp14:editId="299C4C0B">
            <wp:extent cx="5943600" cy="33432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A3" w:rsidRPr="00FC0EA3" w:rsidRDefault="00FC0EA3" w:rsidP="008F2507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FC0EA3">
        <w:rPr>
          <w:rFonts w:ascii="Times New Roman" w:hAnsi="Times New Roman" w:cs="Times New Roman"/>
          <w:b/>
          <w:noProof/>
          <w:sz w:val="24"/>
          <w:szCs w:val="24"/>
          <w:u w:val="single"/>
        </w:rPr>
        <w:t>Html: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DOCTYPE html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"width=device-width, user-scalable=no,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     initial-scale=1.0, maximum-scale=1.0, minimum-scale=1.0"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 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'https://fonts.googleapis.com/css?family=Slabo+27px'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'text/css'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 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"https://maxcdn.bootstrapcdn.com/font-awesome/4.5.0/css/font-awesome.min.css"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 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"CSS/dinamic_presets.css"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  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"CSS/estilos.css"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Galeria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"contenedor"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"titulo"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Foto: 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FC0EA3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$foto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'titulo'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C0EA3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echo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$foto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[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'titulo'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];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            } </w:t>
      </w:r>
      <w:r w:rsidRPr="00FC0EA3">
        <w:rPr>
          <w:rFonts w:ascii="Consolas" w:eastAsia="Times New Roman" w:hAnsi="Consolas" w:cs="Times New Roman"/>
          <w:color w:val="C586C0"/>
          <w:sz w:val="21"/>
          <w:szCs w:val="21"/>
          <w:lang w:val="es-419"/>
        </w:rPr>
        <w:t>else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{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               </w:t>
      </w:r>
      <w:r w:rsidRPr="00FC0EA3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echo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$foto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[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'imagen'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];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lastRenderedPageBreak/>
        <w:t>            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"contenedor"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"bg"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div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"foto"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       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img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src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"img/fotos/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&lt;?php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 xml:space="preserve"> </w:t>
      </w:r>
      <w:r w:rsidRPr="00FC0EA3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echo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$foto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 xml:space="preserve">['imagen']; 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?&gt;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alt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       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p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class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"texto"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  <w:lang w:val="es-419"/>
        </w:rPr>
        <w:t>&gt;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&lt;?php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FC0EA3">
        <w:rPr>
          <w:rFonts w:ascii="Consolas" w:eastAsia="Times New Roman" w:hAnsi="Consolas" w:cs="Times New Roman"/>
          <w:color w:val="DCDCAA"/>
          <w:sz w:val="21"/>
          <w:szCs w:val="21"/>
          <w:lang w:val="es-419"/>
        </w:rPr>
        <w:t>echo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$foto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[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'descripcion'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].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'&lt;/p&gt;'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  <w:lang w:val="es-419"/>
        </w:rPr>
        <w:t>?&gt;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        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"index.php?page=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$Back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&amp;p="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"regresar"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"fa fa-long-arrow-left"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Regresar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C0EA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0EA3" w:rsidRDefault="00FC0EA3" w:rsidP="008F2507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val="es-419"/>
        </w:rPr>
      </w:pPr>
    </w:p>
    <w:p w:rsidR="00FC0EA3" w:rsidRDefault="00FC0EA3" w:rsidP="008F2507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val="es-419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s-419"/>
        </w:rPr>
        <w:t>PHP: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C586C0"/>
          <w:sz w:val="21"/>
          <w:szCs w:val="21"/>
        </w:rPr>
        <w:t>require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"funciones.php"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$Back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$RedirecionAutomatica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"Location: index.php?page=.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$Back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</w:pPr>
      <w:r w:rsidRPr="00FC0EA3">
        <w:rPr>
          <w:rFonts w:ascii="Consolas" w:eastAsia="Times New Roman" w:hAnsi="Consolas" w:cs="Times New Roman"/>
          <w:color w:val="9CDCFE"/>
          <w:sz w:val="21"/>
          <w:szCs w:val="21"/>
          <w:lang w:val="es-419"/>
        </w:rPr>
        <w:t>$conexion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 = conexion(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'u720179037_3exam'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, 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'root'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 xml:space="preserve">, 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  <w:lang w:val="es-419"/>
        </w:rPr>
        <w:t>''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  <w:lang w:val="es-419"/>
        </w:rPr>
        <w:t>);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$conexion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0EA3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0EA3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]) ? (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: 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$page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]) ? (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]: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0EA3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$RedirecionAutomatica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$conexion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-&gt;prepare(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galery_data </w:t>
      </w: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:id'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-&gt;execute(</w:t>
      </w:r>
      <w:r w:rsidRPr="00FC0EA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':id'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$foto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$statement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-&gt;fetch();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$foto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0EA3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0EA3">
        <w:rPr>
          <w:rFonts w:ascii="Consolas" w:eastAsia="Times New Roman" w:hAnsi="Consolas" w:cs="Times New Roman"/>
          <w:color w:val="9CDCFE"/>
          <w:sz w:val="21"/>
          <w:szCs w:val="21"/>
        </w:rPr>
        <w:t>$RedirecionAutomatica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C586C0"/>
          <w:sz w:val="21"/>
          <w:szCs w:val="21"/>
        </w:rPr>
        <w:t>require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EA3">
        <w:rPr>
          <w:rFonts w:ascii="Consolas" w:eastAsia="Times New Roman" w:hAnsi="Consolas" w:cs="Times New Roman"/>
          <w:color w:val="CE9178"/>
          <w:sz w:val="21"/>
          <w:szCs w:val="21"/>
        </w:rPr>
        <w:t>"foto.base.php"</w:t>
      </w:r>
      <w:r w:rsidRPr="00FC0E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0EA3" w:rsidRPr="00FC0EA3" w:rsidRDefault="00FC0EA3" w:rsidP="00FC0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EA3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FC0EA3" w:rsidRDefault="00FC0EA3" w:rsidP="008F2507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val="es-419"/>
        </w:rPr>
      </w:pPr>
    </w:p>
    <w:p w:rsidR="00FC0EA3" w:rsidRDefault="00FC0EA3" w:rsidP="008F2507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s-419"/>
        </w:rPr>
        <w:t xml:space="preserve">NOTAS: </w:t>
      </w:r>
      <w:r>
        <w:rPr>
          <w:rFonts w:ascii="Times New Roman" w:hAnsi="Times New Roman" w:cs="Times New Roman"/>
          <w:noProof/>
          <w:sz w:val="24"/>
          <w:szCs w:val="24"/>
          <w:lang w:val="es-419"/>
        </w:rPr>
        <w:t>Se uso estilos externas para el uso de estilos  con la finalidad de que no sea solo estilos basicos  y poder ver  como se maneja la industria en la actualidad.</w:t>
      </w:r>
    </w:p>
    <w:p w:rsidR="00FC0EA3" w:rsidRDefault="00FC0EA3" w:rsidP="008F2507">
      <w:pPr>
        <w:rPr>
          <w:rFonts w:ascii="Times New Roman" w:hAnsi="Times New Roman" w:cs="Times New Roman"/>
          <w:noProof/>
          <w:sz w:val="24"/>
          <w:szCs w:val="24"/>
          <w:lang w:val="es-419"/>
        </w:rPr>
      </w:pPr>
    </w:p>
    <w:p w:rsidR="00FC0EA3" w:rsidRDefault="00FC0EA3" w:rsidP="008F2507">
      <w:pPr>
        <w:rPr>
          <w:rFonts w:ascii="Times New Roman" w:hAnsi="Times New Roman" w:cs="Times New Roman"/>
          <w:noProof/>
          <w:color w:val="B01513"/>
          <w:sz w:val="44"/>
          <w:lang w:val="es-ES"/>
        </w:rPr>
      </w:pPr>
      <w:r>
        <w:rPr>
          <w:rFonts w:ascii="Times New Roman" w:hAnsi="Times New Roman" w:cs="Times New Roman"/>
          <w:noProof/>
          <w:color w:val="B01513"/>
          <w:sz w:val="44"/>
          <w:lang w:val="es-ES"/>
        </w:rPr>
        <w:t xml:space="preserve">Concluimos: </w:t>
      </w:r>
    </w:p>
    <w:p w:rsidR="00FC0EA3" w:rsidRDefault="00FC0EA3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El proyecto </w:t>
      </w:r>
      <w:r w:rsidR="0024113F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como tal es interesante a tal grado que se puede llegar a crear cosas de mucha calidad.  Puede que por tiempos , disponibilidad , otros factores  no se dieron las cosas para el mayor aprendizaje posible en web 1 pero!! Se cumplio el objetivo  tener la capacidad de hacer una web desde 0 para “n” propocitos y por su puesto diseñar , gestionar  e implementar una base de datos en tecnologias web. </w:t>
      </w:r>
    </w:p>
    <w:p w:rsidR="0024113F" w:rsidRDefault="0024113F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24113F" w:rsidRDefault="0024113F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No es que me sienta satisfecho por el desempeño que logre en esta materia…  por algun motivo me gustaria seguir aprendiendo el mundo de las tecnologias web y poder ser capaz de solucionar problemas cotidianos que me pueda topar  en este mi camino.  </w:t>
      </w:r>
    </w:p>
    <w:p w:rsidR="0024113F" w:rsidRPr="0024113F" w:rsidRDefault="0024113F" w:rsidP="008F2507">
      <w:pPr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FC0EA3" w:rsidRPr="0024113F" w:rsidRDefault="00FC0EA3" w:rsidP="008F2507">
      <w:pPr>
        <w:rPr>
          <w:rFonts w:ascii="Times New Roman" w:hAnsi="Times New Roman" w:cs="Times New Roman" w:hint="eastAsia"/>
          <w:b/>
          <w:noProof/>
          <w:sz w:val="44"/>
          <w:szCs w:val="24"/>
          <w:u w:val="single"/>
          <w:lang w:val="es-ES"/>
        </w:rPr>
      </w:pPr>
    </w:p>
    <w:sectPr w:rsidR="00FC0EA3" w:rsidRPr="0024113F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57EA" w:rsidRDefault="006E57EA" w:rsidP="00891688">
      <w:pPr>
        <w:spacing w:after="0" w:line="240" w:lineRule="auto"/>
      </w:pPr>
      <w:r>
        <w:separator/>
      </w:r>
    </w:p>
  </w:endnote>
  <w:endnote w:type="continuationSeparator" w:id="0">
    <w:p w:rsidR="006E57EA" w:rsidRDefault="006E57EA" w:rsidP="00891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D55B55">
      <w:trPr>
        <w:trHeight w:hRule="exact" w:val="115"/>
        <w:jc w:val="center"/>
      </w:trPr>
      <w:tc>
        <w:tcPr>
          <w:tcW w:w="4686" w:type="dxa"/>
          <w:shd w:val="clear" w:color="auto" w:fill="B01513" w:themeFill="accent1"/>
          <w:tcMar>
            <w:top w:w="0" w:type="dxa"/>
            <w:bottom w:w="0" w:type="dxa"/>
          </w:tcMar>
        </w:tcPr>
        <w:p w:rsidR="00D55B55" w:rsidRDefault="00D55B55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B01513" w:themeFill="accent1"/>
          <w:tcMar>
            <w:top w:w="0" w:type="dxa"/>
            <w:bottom w:w="0" w:type="dxa"/>
          </w:tcMar>
        </w:tcPr>
        <w:p w:rsidR="00D55B55" w:rsidRDefault="00D55B55">
          <w:pPr>
            <w:pStyle w:val="Encabezado"/>
            <w:jc w:val="right"/>
            <w:rPr>
              <w:caps/>
              <w:sz w:val="18"/>
            </w:rPr>
          </w:pPr>
        </w:p>
      </w:tc>
    </w:tr>
    <w:tr w:rsidR="00D55B55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E4436778AD5F43CD9E5F58F01C255B1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D55B55" w:rsidRDefault="00D55B55" w:rsidP="00943A08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  <w:lang w:val="es-419"/>
                </w:rPr>
                <w:t>Sergio Anastacio Angulo Roesles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D55B55" w:rsidRDefault="00D55B55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24113F" w:rsidRPr="0024113F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20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55B55" w:rsidRDefault="00D55B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57EA" w:rsidRDefault="006E57EA" w:rsidP="00891688">
      <w:pPr>
        <w:spacing w:after="0" w:line="240" w:lineRule="auto"/>
      </w:pPr>
      <w:r>
        <w:separator/>
      </w:r>
    </w:p>
  </w:footnote>
  <w:footnote w:type="continuationSeparator" w:id="0">
    <w:p w:rsidR="006E57EA" w:rsidRDefault="006E57EA" w:rsidP="00891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B55" w:rsidRDefault="00D55B55">
    <w:pPr>
      <w:pStyle w:val="Encabezado"/>
      <w:jc w:val="right"/>
      <w:rPr>
        <w:caps/>
        <w:color w:val="1E5155" w:themeColor="text2"/>
        <w:sz w:val="20"/>
        <w:szCs w:val="20"/>
      </w:rPr>
    </w:pPr>
    <w:r w:rsidRPr="00943A08">
      <w:rPr>
        <w:caps/>
        <w:color w:val="1E5155" w:themeColor="text2"/>
        <w:sz w:val="20"/>
        <w:szCs w:val="20"/>
      </w:rPr>
      <w:t>university of advanced technologies</w:t>
    </w:r>
  </w:p>
  <w:p w:rsidR="00D55B55" w:rsidRPr="00891688" w:rsidRDefault="00D55B55">
    <w:pPr>
      <w:pStyle w:val="Encabezado"/>
      <w:jc w:val="right"/>
      <w:rPr>
        <w:caps/>
        <w:color w:val="1E5155" w:themeColor="text2"/>
        <w:sz w:val="20"/>
        <w:szCs w:val="20"/>
        <w:lang w:val="es-419"/>
      </w:rPr>
    </w:pPr>
    <w:sdt>
      <w:sdtPr>
        <w:rPr>
          <w:caps/>
          <w:color w:val="1E5155" w:themeColor="text2"/>
          <w:sz w:val="20"/>
          <w:szCs w:val="20"/>
        </w:rPr>
        <w:alias w:val="Fecha"/>
        <w:tag w:val="Fecha"/>
        <w:id w:val="-304078227"/>
        <w:placeholder>
          <w:docPart w:val="BA9C6086428D4EE6A7AF56AEA0EA5D3A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7-07-13T00:00:00Z">
          <w:dateFormat w:val="d-M-yy"/>
          <w:lid w:val="es-ES"/>
          <w:storeMappedDataAs w:val="dateTime"/>
          <w:calendar w:val="gregorian"/>
        </w:date>
      </w:sdtPr>
      <w:sdtContent>
        <w:r>
          <w:rPr>
            <w:caps/>
            <w:color w:val="1E5155" w:themeColor="text2"/>
            <w:sz w:val="20"/>
            <w:szCs w:val="20"/>
            <w:lang w:val="es-ES"/>
          </w:rPr>
          <w:t>13-7-17</w:t>
        </w:r>
      </w:sdtContent>
    </w:sdt>
  </w:p>
  <w:p w:rsidR="00D55B55" w:rsidRPr="00891688" w:rsidRDefault="00D55B55">
    <w:pPr>
      <w:pStyle w:val="Encabezado"/>
      <w:jc w:val="center"/>
      <w:rPr>
        <w:color w:val="1E5155" w:themeColor="text2"/>
        <w:sz w:val="20"/>
        <w:szCs w:val="20"/>
        <w:lang w:val="es-419"/>
      </w:rPr>
    </w:pPr>
    <w:sdt>
      <w:sdtPr>
        <w:rPr>
          <w:caps/>
          <w:color w:val="1E5155" w:themeColor="text2"/>
          <w:sz w:val="20"/>
          <w:szCs w:val="20"/>
          <w:lang w:val="es-419"/>
        </w:rPr>
        <w:alias w:val="Título"/>
        <w:tag w:val=""/>
        <w:id w:val="-484788024"/>
        <w:placeholder>
          <w:docPart w:val="C3869B3E06C0480DBC93A6A0F1580AE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Pr="00891688">
          <w:rPr>
            <w:caps/>
            <w:color w:val="1E5155" w:themeColor="text2"/>
            <w:sz w:val="20"/>
            <w:szCs w:val="20"/>
            <w:lang w:val="es-419"/>
          </w:rPr>
          <w:t>programacion 1</w:t>
        </w:r>
        <w:r>
          <w:rPr>
            <w:caps/>
            <w:color w:val="1E5155" w:themeColor="text2"/>
            <w:sz w:val="20"/>
            <w:szCs w:val="20"/>
            <w:lang w:val="es-419"/>
          </w:rPr>
          <w:t>,</w:t>
        </w:r>
        <w:r w:rsidRPr="00891688">
          <w:rPr>
            <w:caps/>
            <w:color w:val="1E5155" w:themeColor="text2"/>
            <w:sz w:val="20"/>
            <w:szCs w:val="20"/>
            <w:lang w:val="es-419"/>
          </w:rPr>
          <w:t xml:space="preserve"> bases de datos 1</w:t>
        </w:r>
      </w:sdtContent>
    </w:sdt>
  </w:p>
  <w:p w:rsidR="00D55B55" w:rsidRPr="00891688" w:rsidRDefault="00D55B55">
    <w:pPr>
      <w:pStyle w:val="Encabezado"/>
      <w:rPr>
        <w:lang w:val="es-41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4F1"/>
    <w:rsid w:val="001273C3"/>
    <w:rsid w:val="0024113F"/>
    <w:rsid w:val="0028009C"/>
    <w:rsid w:val="0038703A"/>
    <w:rsid w:val="00525EE5"/>
    <w:rsid w:val="00593C08"/>
    <w:rsid w:val="005D0413"/>
    <w:rsid w:val="006124FC"/>
    <w:rsid w:val="00651A41"/>
    <w:rsid w:val="006E57EA"/>
    <w:rsid w:val="00717DC1"/>
    <w:rsid w:val="007A04A0"/>
    <w:rsid w:val="00827275"/>
    <w:rsid w:val="00890135"/>
    <w:rsid w:val="00891688"/>
    <w:rsid w:val="008F2507"/>
    <w:rsid w:val="00943A08"/>
    <w:rsid w:val="00974A99"/>
    <w:rsid w:val="009A1AA9"/>
    <w:rsid w:val="00A4222A"/>
    <w:rsid w:val="00A70E33"/>
    <w:rsid w:val="00A774F1"/>
    <w:rsid w:val="00AC08BA"/>
    <w:rsid w:val="00AF1A28"/>
    <w:rsid w:val="00B31064"/>
    <w:rsid w:val="00CC57B3"/>
    <w:rsid w:val="00D55B55"/>
    <w:rsid w:val="00E9651D"/>
    <w:rsid w:val="00EC4F8B"/>
    <w:rsid w:val="00F160A4"/>
    <w:rsid w:val="00F42F63"/>
    <w:rsid w:val="00F94CC1"/>
    <w:rsid w:val="00FA49A0"/>
    <w:rsid w:val="00FA7A37"/>
    <w:rsid w:val="00FC0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72F0C9"/>
  <w15:chartTrackingRefBased/>
  <w15:docId w15:val="{2B02FDCE-050B-4D6B-AAD1-002CA1016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nfasis">
    <w:name w:val="Emphasis"/>
    <w:basedOn w:val="Fuentedeprrafopredeter"/>
    <w:uiPriority w:val="20"/>
    <w:qFormat/>
    <w:rPr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auto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B01513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ipervnculo">
    <w:name w:val="Hyperlink"/>
    <w:basedOn w:val="Fuentedeprrafopredeter"/>
    <w:unhideWhenUsed/>
    <w:rPr>
      <w:color w:val="4FB8C1" w:themeColor="text2" w:themeTint="99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DFFCB" w:themeColor="followedHyperlink"/>
      <w:u w:val="single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28"/>
      <w:szCs w:val="28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595959" w:themeColor="text1" w:themeTint="A6"/>
    </w:rPr>
  </w:style>
  <w:style w:type="character" w:styleId="Referenciasutil">
    <w:name w:val="Subtle Reference"/>
    <w:basedOn w:val="Fuentedeprrafopredeter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916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1688"/>
  </w:style>
  <w:style w:type="paragraph" w:styleId="Piedepgina">
    <w:name w:val="footer"/>
    <w:basedOn w:val="Normal"/>
    <w:link w:val="PiedepginaCar"/>
    <w:uiPriority w:val="99"/>
    <w:unhideWhenUsed/>
    <w:rsid w:val="008916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1688"/>
  </w:style>
  <w:style w:type="character" w:customStyle="1" w:styleId="Textodemarcadordeposicin">
    <w:name w:val="Texto de marcador de posición"/>
    <w:basedOn w:val="Fuentedeprrafopredeter"/>
    <w:uiPriority w:val="99"/>
    <w:semiHidden/>
    <w:rsid w:val="00891688"/>
    <w:rPr>
      <w:color w:val="80808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8703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8703A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8703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4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7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hyperlink" Target="https://mm.tt/924328876?t=H6RnfaaryK" TargetMode="External"/><Relationship Id="rId19" Type="http://schemas.openxmlformats.org/officeDocument/2006/relationships/hyperlink" Target="http://www.&#8220;Nombre.extencion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choo\AppData\Roaming\Microsoft\Plantillas\Dise&#241;o%20de%20ion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A9C6086428D4EE6A7AF56AEA0EA5D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3AA5F8-E100-4CA5-9975-29526F48442A}"/>
      </w:docPartPr>
      <w:docPartBody>
        <w:p w:rsidR="00DD2BDC" w:rsidRDefault="00DD2BDC" w:rsidP="00DD2BDC">
          <w:pPr>
            <w:pStyle w:val="BA9C6086428D4EE6A7AF56AEA0EA5D3A"/>
          </w:pPr>
          <w:r>
            <w:rPr>
              <w:rStyle w:val="Textodemarcadordeposicin"/>
              <w:lang w:val="es-ES"/>
            </w:rPr>
            <w:t>[Fecha]</w:t>
          </w:r>
        </w:p>
      </w:docPartBody>
    </w:docPart>
    <w:docPart>
      <w:docPartPr>
        <w:name w:val="C3869B3E06C0480DBC93A6A0F1580A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C517EA-C508-431B-864D-B03133C458F8}"/>
      </w:docPartPr>
      <w:docPartBody>
        <w:p w:rsidR="00DD2BDC" w:rsidRDefault="00DD2BDC" w:rsidP="00DD2BDC">
          <w:pPr>
            <w:pStyle w:val="C3869B3E06C0480DBC93A6A0F1580AE3"/>
          </w:pPr>
          <w:r>
            <w:rPr>
              <w:color w:val="44546A" w:themeColor="text2"/>
              <w:sz w:val="20"/>
              <w:szCs w:val="20"/>
              <w:lang w:val="es-ES"/>
            </w:rPr>
            <w:t>[Título del documento]</w:t>
          </w:r>
        </w:p>
      </w:docPartBody>
    </w:docPart>
    <w:docPart>
      <w:docPartPr>
        <w:name w:val="E4436778AD5F43CD9E5F58F01C255B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F34B3-1F6E-4C4A-BA72-7729249D507E}"/>
      </w:docPartPr>
      <w:docPartBody>
        <w:p w:rsidR="00DD2BDC" w:rsidRDefault="00DD2BDC" w:rsidP="00DD2BDC">
          <w:pPr>
            <w:pStyle w:val="E4436778AD5F43CD9E5F58F01C255B10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BDC"/>
    <w:rsid w:val="00DD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EF16DB822A44440B4E0922EC2415E8D">
    <w:name w:val="0EF16DB822A44440B4E0922EC2415E8D"/>
    <w:rsid w:val="00DD2BDC"/>
  </w:style>
  <w:style w:type="paragraph" w:customStyle="1" w:styleId="97AB023925DE4098B3C0C243A09FF02C">
    <w:name w:val="97AB023925DE4098B3C0C243A09FF02C"/>
    <w:rsid w:val="00DD2BDC"/>
  </w:style>
  <w:style w:type="character" w:customStyle="1" w:styleId="Textodemarcadordeposicin">
    <w:name w:val="Texto de marcador de posición"/>
    <w:basedOn w:val="Fuentedeprrafopredeter"/>
    <w:uiPriority w:val="99"/>
    <w:semiHidden/>
    <w:rsid w:val="00DD2BDC"/>
    <w:rPr>
      <w:color w:val="808080"/>
    </w:rPr>
  </w:style>
  <w:style w:type="paragraph" w:customStyle="1" w:styleId="6FF449C96172413FA296E64411F3AF76">
    <w:name w:val="6FF449C96172413FA296E64411F3AF76"/>
    <w:rsid w:val="00DD2BDC"/>
  </w:style>
  <w:style w:type="paragraph" w:customStyle="1" w:styleId="BA9C6086428D4EE6A7AF56AEA0EA5D3A">
    <w:name w:val="BA9C6086428D4EE6A7AF56AEA0EA5D3A"/>
    <w:rsid w:val="00DD2BDC"/>
  </w:style>
  <w:style w:type="paragraph" w:customStyle="1" w:styleId="C3869B3E06C0480DBC93A6A0F1580AE3">
    <w:name w:val="C3869B3E06C0480DBC93A6A0F1580AE3"/>
    <w:rsid w:val="00DD2BDC"/>
  </w:style>
  <w:style w:type="paragraph" w:customStyle="1" w:styleId="E4436778AD5F43CD9E5F58F01C255B10">
    <w:name w:val="E4436778AD5F43CD9E5F58F01C255B10"/>
    <w:rsid w:val="00DD2B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overPageProperties xmlns="http://schemas.microsoft.com/office/2006/coverPageProps">
  <PublishDate>2017-07-13T00:00:00</PublishDate>
  <Abstract/>
  <CompanyAddress/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3.xml><?xml version="1.0" encoding="utf-8"?>
<ds:datastoreItem xmlns:ds="http://schemas.openxmlformats.org/officeDocument/2006/customXml" ds:itemID="{9E1CF5F2-1CF5-4213-B4DC-21A0CBA32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iones</Template>
  <TotalTime>485</TotalTime>
  <Pages>53</Pages>
  <Words>6659</Words>
  <Characters>37957</Characters>
  <Application>Microsoft Office Word</Application>
  <DocSecurity>0</DocSecurity>
  <Lines>316</Lines>
  <Paragraphs>89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programacion 1, bases de datos 1</vt:lpstr>
      <vt:lpstr/>
    </vt:vector>
  </TitlesOfParts>
  <Company/>
  <LinksUpToDate>false</LinksUpToDate>
  <CharactersWithSpaces>44527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programacion 1, bases de datos 1</dc:title>
  <dc:creator>Sergio Anastacio Angulo Roesles</dc:creator>
  <cp:keywords/>
  <cp:lastModifiedBy>Sergio Anastaci0 Angulo Rosales</cp:lastModifiedBy>
  <cp:revision>2</cp:revision>
  <dcterms:created xsi:type="dcterms:W3CDTF">2017-07-13T02:38:00Z</dcterms:created>
  <dcterms:modified xsi:type="dcterms:W3CDTF">2017-07-13T10:43:00Z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